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959942112"/>
        <w:docPartObj>
          <w:docPartGallery w:val="Cover Pages"/>
          <w:docPartUnique/>
        </w:docPartObj>
      </w:sdtPr>
      <w:sdtContent>
        <w:p w14:paraId="4101C3C4" w14:textId="77777777" w:rsidR="00E24CB4" w:rsidRPr="00F82152" w:rsidRDefault="00E24CB4">
          <w:r w:rsidRPr="00F8215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3904" behindDoc="0" locked="0" layoutInCell="1" allowOverlap="1" wp14:anchorId="02016905" wp14:editId="6E28C7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D8713AD" id="Gruppe 149" o:spid="_x0000_s1026" style="position:absolute;margin-left:0;margin-top:0;width:8in;height:95.7pt;z-index:25164390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3ReJGoMFAAB8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" path="m,l7312660,r,1129665l3619500,733425,,1091565,,xe" fillcolor="#156082 [3204]" stroked="f" strokeweight="1.5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" stroked="f" strokeweight="1.5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F8215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1856" behindDoc="0" locked="0" layoutInCell="1" allowOverlap="1" wp14:anchorId="60997ED8" wp14:editId="03C9C21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FD4D1F3" w14:textId="77777777" w:rsidR="00E24CB4" w:rsidRPr="00F82152" w:rsidRDefault="00E24CB4" w:rsidP="00980E01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F82152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Dominik Scherrer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0997ED8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49" o:spid="_x0000_s1026" type="#_x0000_t202" style="position:absolute;margin-left:0;margin-top:0;width:8in;height:1in;z-index:25164185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FD4D1F3" w14:textId="77777777" w:rsidR="00E24CB4" w:rsidRPr="00F82152" w:rsidRDefault="00E24CB4" w:rsidP="00980E01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F82152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Dominik Scherrer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F8215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6005F3D6" wp14:editId="2152E28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F520E2" w14:textId="2FFD7DDF" w:rsidR="00E24CB4" w:rsidRPr="00F82152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82152" w:rsidRPr="00F82152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Docker-</w:t>
                                    </w:r>
                                    <w:r w:rsidR="00054A95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P</w:t>
                                    </w:r>
                                    <w:r w:rsidR="00F82152" w:rsidRPr="00F82152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rojekt Dokumentation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BFB40CA" w14:textId="2428A976" w:rsidR="00E24CB4" w:rsidRPr="00F82152" w:rsidRDefault="00F8215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F8215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24.10.2025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005F3D6" id="Textfeld 153" o:spid="_x0000_s1027" type="#_x0000_t202" style="position:absolute;margin-left:0;margin-top:0;width:8in;height:286.5pt;z-index:25164083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9F520E2" w14:textId="2FFD7DDF" w:rsidR="00E24CB4" w:rsidRPr="00F82152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82152" w:rsidRPr="00F82152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Docker-</w:t>
                              </w:r>
                              <w:r w:rsidR="00054A95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P</w:t>
                              </w:r>
                              <w:r w:rsidR="00F82152" w:rsidRPr="00F82152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rojekt Dokumentation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BFB40CA" w14:textId="2428A976" w:rsidR="00E24CB4" w:rsidRPr="00F82152" w:rsidRDefault="00F8215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F8215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24.10.2025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BC01CA0" w14:textId="77777777" w:rsidR="00E24CB4" w:rsidRPr="00F82152" w:rsidRDefault="00E24CB4">
          <w:r w:rsidRPr="00F8215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286434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1731F2" w14:textId="77777777" w:rsidR="00E24CB4" w:rsidRPr="00F82152" w:rsidRDefault="00E24CB4">
          <w:pPr>
            <w:pStyle w:val="Inhaltsverzeichnisberschrift"/>
          </w:pPr>
          <w:r w:rsidRPr="00F82152">
            <w:t>Inhalt</w:t>
          </w:r>
        </w:p>
        <w:p w14:paraId="4B09B51D" w14:textId="0DE44BDE" w:rsidR="00871FDA" w:rsidRDefault="00E24CB4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CH"/>
            </w:rPr>
          </w:pPr>
          <w:r w:rsidRPr="00F82152">
            <w:fldChar w:fldCharType="begin"/>
          </w:r>
          <w:r w:rsidRPr="00F82152">
            <w:instrText xml:space="preserve"> TOC \o "1-3" \h \z \u </w:instrText>
          </w:r>
          <w:r w:rsidRPr="00F82152">
            <w:fldChar w:fldCharType="separate"/>
          </w:r>
          <w:hyperlink w:anchor="_Toc212214372" w:history="1">
            <w:r w:rsidR="00871FDA" w:rsidRPr="005808E9">
              <w:rPr>
                <w:rStyle w:val="Hyperlink"/>
                <w:noProof/>
              </w:rPr>
              <w:t>Einleitung</w:t>
            </w:r>
            <w:r w:rsidR="00871FDA">
              <w:rPr>
                <w:noProof/>
                <w:webHidden/>
              </w:rPr>
              <w:tab/>
            </w:r>
            <w:r w:rsidR="00871FDA">
              <w:rPr>
                <w:noProof/>
                <w:webHidden/>
              </w:rPr>
              <w:fldChar w:fldCharType="begin"/>
            </w:r>
            <w:r w:rsidR="00871FDA">
              <w:rPr>
                <w:noProof/>
                <w:webHidden/>
              </w:rPr>
              <w:instrText xml:space="preserve"> PAGEREF _Toc212214372 \h </w:instrText>
            </w:r>
            <w:r w:rsidR="00871FDA">
              <w:rPr>
                <w:noProof/>
                <w:webHidden/>
              </w:rPr>
            </w:r>
            <w:r w:rsidR="00871FDA">
              <w:rPr>
                <w:noProof/>
                <w:webHidden/>
              </w:rPr>
              <w:fldChar w:fldCharType="separate"/>
            </w:r>
            <w:r w:rsidR="00871FDA">
              <w:rPr>
                <w:noProof/>
                <w:webHidden/>
              </w:rPr>
              <w:t>2</w:t>
            </w:r>
            <w:r w:rsidR="00871FDA">
              <w:rPr>
                <w:noProof/>
                <w:webHidden/>
              </w:rPr>
              <w:fldChar w:fldCharType="end"/>
            </w:r>
          </w:hyperlink>
        </w:p>
        <w:p w14:paraId="4E75F133" w14:textId="34470E6A" w:rsidR="00871FDA" w:rsidRDefault="00871FD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CH"/>
            </w:rPr>
          </w:pPr>
          <w:hyperlink w:anchor="_Toc212214373" w:history="1">
            <w:r w:rsidRPr="005808E9">
              <w:rPr>
                <w:rStyle w:val="Hyperlink"/>
                <w:noProof/>
              </w:rPr>
              <w:t>Klonen des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1F4D" w14:textId="27E0BC8E" w:rsidR="00871FDA" w:rsidRDefault="00871FD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CH"/>
            </w:rPr>
          </w:pPr>
          <w:hyperlink w:anchor="_Toc212214374" w:history="1">
            <w:r w:rsidRPr="005808E9">
              <w:rPr>
                <w:rStyle w:val="Hyperlink"/>
                <w:noProof/>
              </w:rPr>
              <w:t>Containerisieren der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4846B" w14:textId="01CECCA2" w:rsidR="00871FDA" w:rsidRDefault="00871FD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CH"/>
            </w:rPr>
          </w:pPr>
          <w:hyperlink w:anchor="_Toc212214375" w:history="1">
            <w:r w:rsidRPr="005808E9">
              <w:rPr>
                <w:rStyle w:val="Hyperlink"/>
                <w:noProof/>
              </w:rPr>
              <w:t>Einrichtung der 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E698" w14:textId="3FACF10E" w:rsidR="00871FDA" w:rsidRDefault="00871FD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CH"/>
            </w:rPr>
          </w:pPr>
          <w:hyperlink w:anchor="_Toc212214376" w:history="1">
            <w:r w:rsidRPr="005808E9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33A71" w14:textId="21075261" w:rsidR="00871FDA" w:rsidRDefault="00871FD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CH"/>
            </w:rPr>
          </w:pPr>
          <w:hyperlink w:anchor="_Toc212214377" w:history="1">
            <w:r w:rsidRPr="005808E9">
              <w:rPr>
                <w:rStyle w:val="Hyperlink"/>
                <w:noProof/>
              </w:rPr>
              <w:t>Erstellung der README.md &amp; Verwendung von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61077" w14:textId="04B9DB16" w:rsidR="00871FDA" w:rsidRDefault="00871FDA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lang w:eastAsia="de-CH"/>
            </w:rPr>
          </w:pPr>
          <w:hyperlink w:anchor="_Toc212214378" w:history="1">
            <w:r w:rsidRPr="005808E9">
              <w:rPr>
                <w:rStyle w:val="Hyperlink"/>
                <w:noProof/>
              </w:rPr>
              <w:t>Schluss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45202" w14:textId="18E2722F" w:rsidR="00E24CB4" w:rsidRPr="00F82152" w:rsidRDefault="00E24CB4">
          <w:r w:rsidRPr="00F82152">
            <w:rPr>
              <w:b/>
              <w:bCs/>
            </w:rPr>
            <w:fldChar w:fldCharType="end"/>
          </w:r>
        </w:p>
      </w:sdtContent>
    </w:sdt>
    <w:p w14:paraId="613AE433" w14:textId="3E69E9F9" w:rsidR="00E24CB4" w:rsidRPr="00F82152" w:rsidRDefault="00E24CB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F82152">
        <w:br w:type="page"/>
      </w:r>
    </w:p>
    <w:p w14:paraId="2B5171B0" w14:textId="6FE0A395" w:rsidR="004A4852" w:rsidRPr="00F82152" w:rsidRDefault="00F82152" w:rsidP="00E24CB4">
      <w:pPr>
        <w:pStyle w:val="berschrift1"/>
      </w:pPr>
      <w:bookmarkStart w:id="0" w:name="_Toc212214372"/>
      <w:r w:rsidRPr="00F82152">
        <w:lastRenderedPageBreak/>
        <w:t>Einleitung</w:t>
      </w:r>
      <w:bookmarkEnd w:id="0"/>
    </w:p>
    <w:p w14:paraId="38E44EE2" w14:textId="46A2F125" w:rsidR="00E24CB4" w:rsidRPr="00F82152" w:rsidRDefault="00713902" w:rsidP="004A4852">
      <w:r>
        <w:t xml:space="preserve">In dieser Dokumentation dokumentiere ich wichtige Schritte in der Abschlussaufgabe der Kalenderwoche 43 «Erstellen einer </w:t>
      </w:r>
      <w:proofErr w:type="spellStart"/>
      <w:r>
        <w:t>ToDo</w:t>
      </w:r>
      <w:proofErr w:type="spellEnd"/>
      <w:r>
        <w:t xml:space="preserve">-Applikation mit </w:t>
      </w:r>
      <w:proofErr w:type="spellStart"/>
      <w:r>
        <w:t>Markdown</w:t>
      </w:r>
      <w:proofErr w:type="spellEnd"/>
      <w:r>
        <w:t xml:space="preserve">, </w:t>
      </w:r>
      <w:proofErr w:type="spellStart"/>
      <w:r>
        <w:t>Git</w:t>
      </w:r>
      <w:proofErr w:type="spellEnd"/>
      <w:r>
        <w:t>, GitHub und Docker»</w:t>
      </w:r>
      <w:r w:rsidR="00E24CB4" w:rsidRPr="00F82152">
        <w:br w:type="page"/>
      </w:r>
    </w:p>
    <w:p w14:paraId="29B3015B" w14:textId="703F9BEF" w:rsidR="004A4852" w:rsidRPr="00F82152" w:rsidRDefault="00F82152" w:rsidP="00F82152">
      <w:pPr>
        <w:pStyle w:val="berschrift1"/>
      </w:pPr>
      <w:bookmarkStart w:id="1" w:name="_Toc212214373"/>
      <w:r w:rsidRPr="00F82152">
        <w:lastRenderedPageBreak/>
        <w:t xml:space="preserve">Klonen des </w:t>
      </w:r>
      <w:proofErr w:type="spellStart"/>
      <w:r w:rsidRPr="00F82152">
        <w:t>Repositories</w:t>
      </w:r>
      <w:bookmarkEnd w:id="1"/>
      <w:proofErr w:type="spellEnd"/>
    </w:p>
    <w:p w14:paraId="48E4D6C9" w14:textId="77777777" w:rsidR="00F82152" w:rsidRDefault="00F82152" w:rsidP="00F82152">
      <w:r w:rsidRPr="00F82152">
        <w:t>Im ersten Schritt</w:t>
      </w:r>
      <w:r>
        <w:t xml:space="preserve"> musste ich das </w:t>
      </w:r>
      <w:proofErr w:type="spellStart"/>
      <w:r>
        <w:t>Repositorie</w:t>
      </w:r>
      <w:proofErr w:type="spellEnd"/>
      <w:r>
        <w:t xml:space="preserve"> von GitHub auf meinen Lokalen Rechner Klonen:  </w:t>
      </w:r>
    </w:p>
    <w:p w14:paraId="071EDEDF" w14:textId="77777777" w:rsidR="00F82152" w:rsidRDefault="00F82152" w:rsidP="00F82152">
      <w:pPr>
        <w:pStyle w:val="Listenabsatz"/>
        <w:numPr>
          <w:ilvl w:val="0"/>
          <w:numId w:val="5"/>
        </w:numPr>
        <w:ind w:left="142" w:hanging="1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021CFD93" wp14:editId="2D800179">
                <wp:simplePos x="0" y="0"/>
                <wp:positionH relativeFrom="column">
                  <wp:posOffset>89540</wp:posOffset>
                </wp:positionH>
                <wp:positionV relativeFrom="paragraph">
                  <wp:posOffset>212741</wp:posOffset>
                </wp:positionV>
                <wp:extent cx="5759450" cy="2397760"/>
                <wp:effectExtent l="0" t="0" r="0" b="2540"/>
                <wp:wrapTopAndBottom/>
                <wp:docPr id="1408155592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397760"/>
                          <a:chOff x="0" y="0"/>
                          <a:chExt cx="5759450" cy="2397760"/>
                        </a:xfrm>
                      </wpg:grpSpPr>
                      <pic:pic xmlns:pic="http://schemas.openxmlformats.org/drawingml/2006/picture">
                        <pic:nvPicPr>
                          <pic:cNvPr id="1157032631" name="Grafik 1" descr="Ein Bild, das Text, Screenshot, Schrift, Zahl enthält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8129592" name="Textfeld 1"/>
                        <wps:cNvSpPr txBox="1"/>
                        <wps:spPr>
                          <a:xfrm>
                            <a:off x="0" y="213106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832F9C" w14:textId="0B78A671" w:rsidR="00F82152" w:rsidRPr="00A2525A" w:rsidRDefault="00F82152" w:rsidP="00F82152">
                              <w:pPr>
                                <w:pStyle w:val="Beschriftung"/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Screenshot von meinem GitHub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CFD93" id="Gruppieren 1" o:spid="_x0000_s1028" style="position:absolute;left:0;text-align:left;margin-left:7.05pt;margin-top:16.75pt;width:453.5pt;height:188.8pt;z-index:251648000" coordsize="57594,23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9" type="#_x0000_t75" alt="Ein Bild, das Text, Screenshot, Schrift, Zahl enthält." style="position:absolute;width:57594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">
                  <v:imagedata r:id="rId11" o:title="Ein Bild, das Text, Screenshot, Schrift, Zahl enthält"/>
                </v:shape>
                <v:shape id="Textfeld 1" o:spid="_x0000_s1030" type="#_x0000_t202" style="position:absolute;top:21310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" stroked="f">
                  <v:textbox style="mso-fit-shape-to-text:t" inset="0,0,0,0">
                    <w:txbxContent>
                      <w:p w14:paraId="27832F9C" w14:textId="0B78A671" w:rsidR="00F82152" w:rsidRPr="00A2525A" w:rsidRDefault="00F82152" w:rsidP="00F82152">
                        <w:pPr>
                          <w:pStyle w:val="Beschriftung"/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Screenshot von meinem GitHub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Zuerst habe ich den SSH-Schlüssel des </w:t>
      </w:r>
      <w:proofErr w:type="spellStart"/>
      <w:r>
        <w:t>Repositories</w:t>
      </w:r>
      <w:proofErr w:type="spellEnd"/>
      <w:r>
        <w:t xml:space="preserve"> kopiert.</w:t>
      </w:r>
      <w:r w:rsidRPr="00F82152">
        <w:rPr>
          <w:noProof/>
        </w:rPr>
        <w:t xml:space="preserve"> </w:t>
      </w:r>
    </w:p>
    <w:p w14:paraId="06362148" w14:textId="337171F3" w:rsidR="00C97E1F" w:rsidRDefault="00C97E1F" w:rsidP="00C97E1F">
      <w:pPr>
        <w:pStyle w:val="Listenabsatz"/>
        <w:keepNext/>
        <w:numPr>
          <w:ilvl w:val="0"/>
          <w:numId w:val="5"/>
        </w:numPr>
        <w:ind w:left="142" w:hanging="1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22D39BE" wp14:editId="22C5549A">
                <wp:simplePos x="0" y="0"/>
                <wp:positionH relativeFrom="column">
                  <wp:posOffset>89540</wp:posOffset>
                </wp:positionH>
                <wp:positionV relativeFrom="paragraph">
                  <wp:posOffset>3042322</wp:posOffset>
                </wp:positionV>
                <wp:extent cx="5759450" cy="1173480"/>
                <wp:effectExtent l="0" t="0" r="0" b="7620"/>
                <wp:wrapTopAndBottom/>
                <wp:docPr id="79292604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173480"/>
                          <a:chOff x="0" y="0"/>
                          <a:chExt cx="5759450" cy="1173480"/>
                        </a:xfrm>
                      </wpg:grpSpPr>
                      <pic:pic xmlns:pic="http://schemas.openxmlformats.org/drawingml/2006/picture">
                        <pic:nvPicPr>
                          <pic:cNvPr id="977864710" name="Grafik 1" descr="Ein Bild, das Text, Screenshot, Schrift, Reihe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84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727968" name="Textfeld 1"/>
                        <wps:cNvSpPr txBox="1"/>
                        <wps:spPr>
                          <a:xfrm>
                            <a:off x="0" y="90678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17DAA3" w14:textId="67AC7CF2" w:rsidR="00C97E1F" w:rsidRPr="00ED1A7C" w:rsidRDefault="00C97E1F" w:rsidP="00C97E1F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Screenshot von </w:t>
                              </w:r>
                              <w:proofErr w:type="spellStart"/>
                              <w:r>
                                <w:t>GitBash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2D39BE" id="Gruppieren 2" o:spid="_x0000_s1031" style="position:absolute;left:0;text-align:left;margin-left:7.05pt;margin-top:239.55pt;width:453.5pt;height:92.4pt;z-index:251652096" coordsize="57594,11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">
                <v:shape id="Grafik 1" o:spid="_x0000_s1032" type="#_x0000_t75" alt="Ein Bild, das Text, Screenshot, Schrift, Reihe enthält.&#10;&#10;KI-generierte Inhalte können fehlerhaft sein." style="position:absolute;width:57594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">
                  <v:imagedata r:id="rId13" o:title="Ein Bild, das Text, Screenshot, Schrift, Reihe enthält.&#10;&#10;KI-generierte Inhalte können fehlerhaft sein"/>
                </v:shape>
                <v:shape id="Textfeld 1" o:spid="_x0000_s1033" type="#_x0000_t202" style="position:absolute;top:9067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" stroked="f">
                  <v:textbox style="mso-fit-shape-to-text:t" inset="0,0,0,0">
                    <w:txbxContent>
                      <w:p w14:paraId="2B17DAA3" w14:textId="67AC7CF2" w:rsidR="00C97E1F" w:rsidRPr="00ED1A7C" w:rsidRDefault="00C97E1F" w:rsidP="00C97E1F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Screenshot von </w:t>
                        </w:r>
                        <w:proofErr w:type="spellStart"/>
                        <w:r>
                          <w:t>GitBash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w:t>Danach bin ich in GitBash mit «cd» zum Ordner gewechselt, in dem ich das Repositorie haben möchte. Anschliessend habe ich mit «git clone &lt;kopierter SSH-Schlüssel&gt;» das Repositorie Lokal auf meinen Rechner geklont.</w:t>
      </w:r>
      <w:r w:rsidRPr="00C97E1F">
        <w:rPr>
          <w:noProof/>
        </w:rPr>
        <w:t xml:space="preserve"> </w:t>
      </w:r>
    </w:p>
    <w:p w14:paraId="26F9ACB5" w14:textId="77777777" w:rsidR="00C97E1F" w:rsidRDefault="00C97E1F">
      <w:r>
        <w:br w:type="page"/>
      </w:r>
    </w:p>
    <w:p w14:paraId="63CD56CC" w14:textId="5DB60357" w:rsidR="00C97E1F" w:rsidRDefault="00054A95" w:rsidP="00C97E1F">
      <w:pPr>
        <w:pStyle w:val="berschrift1"/>
      </w:pPr>
      <w:bookmarkStart w:id="2" w:name="_Toc212214374"/>
      <w:r>
        <w:lastRenderedPageBreak/>
        <w:t>Containerisieren der App</w:t>
      </w:r>
      <w:bookmarkEnd w:id="2"/>
    </w:p>
    <w:p w14:paraId="7D64ECED" w14:textId="178FA3F9" w:rsidR="00054A95" w:rsidRDefault="00054A95" w:rsidP="00054A95">
      <w:r>
        <w:t>In folgenden Schritten habe ich die App containerisiert und im Browser gestartet:</w:t>
      </w:r>
    </w:p>
    <w:p w14:paraId="473BB11A" w14:textId="1A3883CA" w:rsidR="00054A95" w:rsidRPr="00054A95" w:rsidRDefault="00054A95" w:rsidP="00054A95">
      <w:pPr>
        <w:pStyle w:val="Listenabsatz"/>
        <w:numPr>
          <w:ilvl w:val="0"/>
          <w:numId w:val="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107E82A" wp14:editId="324DC122">
                <wp:simplePos x="0" y="0"/>
                <wp:positionH relativeFrom="column">
                  <wp:posOffset>-1144</wp:posOffset>
                </wp:positionH>
                <wp:positionV relativeFrom="paragraph">
                  <wp:posOffset>639602</wp:posOffset>
                </wp:positionV>
                <wp:extent cx="5759450" cy="2994660"/>
                <wp:effectExtent l="0" t="0" r="0" b="0"/>
                <wp:wrapTopAndBottom/>
                <wp:docPr id="1420640815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994660"/>
                          <a:chOff x="0" y="0"/>
                          <a:chExt cx="5759450" cy="2994660"/>
                        </a:xfrm>
                      </wpg:grpSpPr>
                      <pic:pic xmlns:pic="http://schemas.openxmlformats.org/drawingml/2006/picture">
                        <pic:nvPicPr>
                          <pic:cNvPr id="1077049638" name="Grafik 3" descr="Ein Bild, das Text, Screenshot enthält.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2997066" name="Textfeld 1"/>
                        <wps:cNvSpPr txBox="1"/>
                        <wps:spPr>
                          <a:xfrm>
                            <a:off x="0" y="272796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1A3778" w14:textId="2AD238DF" w:rsidR="00054A95" w:rsidRPr="00336163" w:rsidRDefault="00054A95" w:rsidP="00054A95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Screenshot aus meinem Terminal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7E82A" id="Gruppieren 4" o:spid="_x0000_s1034" style="position:absolute;left:0;text-align:left;margin-left:-.1pt;margin-top:50.35pt;width:453.5pt;height:235.8pt;z-index:251656192" coordsize="57594,29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">
                <v:shape id="Grafik 3" o:spid="_x0000_s1035" type="#_x0000_t75" alt="Ein Bild, das Text, Screenshot enthält." style="position:absolute;width:57594;height:26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">
                  <v:imagedata r:id="rId15" o:title="Ein Bild, das Text, Screenshot enthält"/>
                </v:shape>
                <v:shape id="Textfeld 1" o:spid="_x0000_s1036" type="#_x0000_t202" style="position:absolute;top:27279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" stroked="f">
                  <v:textbox style="mso-fit-shape-to-text:t" inset="0,0,0,0">
                    <w:txbxContent>
                      <w:p w14:paraId="7A1A3778" w14:textId="2AD238DF" w:rsidR="00054A95" w:rsidRPr="00336163" w:rsidRDefault="00054A95" w:rsidP="00054A95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Screenshot aus meinem Terminal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Im ersten Schritt habe ich den Docker </w:t>
      </w:r>
      <w:proofErr w:type="gramStart"/>
      <w:r>
        <w:t>Initialisiert</w:t>
      </w:r>
      <w:proofErr w:type="gramEnd"/>
      <w:r>
        <w:t>, indem ich im Terminal in den Pfad zum Ordner «</w:t>
      </w:r>
      <w:proofErr w:type="spellStart"/>
      <w:r w:rsidRPr="00054A95">
        <w:t>docker-nodejs.sample</w:t>
      </w:r>
      <w:proofErr w:type="spellEnd"/>
      <w:r>
        <w:t>» gegangen bin und dann mit «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» den Docker </w:t>
      </w:r>
      <w:r w:rsidR="005761B0">
        <w:t>Initialisierte</w:t>
      </w:r>
      <w:r>
        <w:t>:</w:t>
      </w:r>
      <w:r w:rsidRPr="00054A95">
        <w:t xml:space="preserve"> </w:t>
      </w:r>
    </w:p>
    <w:p w14:paraId="33DBB65B" w14:textId="147EA3CE" w:rsidR="005761B0" w:rsidRDefault="005761B0" w:rsidP="005761B0">
      <w:pPr>
        <w:pStyle w:val="Listenabsatz"/>
        <w:numPr>
          <w:ilvl w:val="0"/>
          <w:numId w:val="7"/>
        </w:numPr>
      </w:pPr>
      <w:r>
        <w:t xml:space="preserve">Danach habe ich folgende Fragen nach der Anleitung von </w:t>
      </w:r>
      <w:proofErr w:type="spellStart"/>
      <w:r>
        <w:t>Dockerdocs</w:t>
      </w:r>
      <w:proofErr w:type="spellEnd"/>
      <w:r>
        <w:t xml:space="preserve"> so beantwortet:</w:t>
      </w:r>
    </w:p>
    <w:p w14:paraId="1BF74AA6" w14:textId="77777777" w:rsidR="005761B0" w:rsidRDefault="005761B0" w:rsidP="005761B0">
      <w:pPr>
        <w:pStyle w:val="Listenabsatz"/>
        <w:numPr>
          <w:ilvl w:val="0"/>
          <w:numId w:val="12"/>
        </w:numPr>
      </w:pPr>
      <w:r w:rsidRPr="005761B0">
        <w:t xml:space="preserve">? </w:t>
      </w:r>
      <w:proofErr w:type="spellStart"/>
      <w:r w:rsidRPr="005761B0">
        <w:t>What</w:t>
      </w:r>
      <w:proofErr w:type="spellEnd"/>
      <w:r w:rsidRPr="005761B0">
        <w:t xml:space="preserve"> </w:t>
      </w:r>
      <w:proofErr w:type="spellStart"/>
      <w:r w:rsidRPr="005761B0">
        <w:t>application</w:t>
      </w:r>
      <w:proofErr w:type="spellEnd"/>
      <w:r w:rsidRPr="005761B0">
        <w:t xml:space="preserve"> </w:t>
      </w:r>
      <w:proofErr w:type="spellStart"/>
      <w:r w:rsidRPr="005761B0">
        <w:t>platform</w:t>
      </w:r>
      <w:proofErr w:type="spellEnd"/>
      <w:r w:rsidRPr="005761B0">
        <w:t xml:space="preserve"> </w:t>
      </w:r>
      <w:proofErr w:type="spellStart"/>
      <w:r w:rsidRPr="005761B0">
        <w:t>does</w:t>
      </w:r>
      <w:proofErr w:type="spellEnd"/>
      <w:r w:rsidRPr="005761B0">
        <w:t xml:space="preserve"> </w:t>
      </w:r>
      <w:proofErr w:type="spellStart"/>
      <w:r w:rsidRPr="005761B0">
        <w:t>your</w:t>
      </w:r>
      <w:proofErr w:type="spellEnd"/>
      <w:r w:rsidRPr="005761B0">
        <w:t xml:space="preserve"> </w:t>
      </w:r>
      <w:proofErr w:type="spellStart"/>
      <w:r w:rsidRPr="005761B0">
        <w:t>project</w:t>
      </w:r>
      <w:proofErr w:type="spellEnd"/>
      <w:r w:rsidRPr="005761B0">
        <w:t xml:space="preserve"> </w:t>
      </w:r>
      <w:proofErr w:type="spellStart"/>
      <w:r w:rsidRPr="005761B0">
        <w:t>use</w:t>
      </w:r>
      <w:proofErr w:type="spellEnd"/>
      <w:r w:rsidRPr="005761B0">
        <w:t>? </w:t>
      </w:r>
      <w:r w:rsidRPr="005761B0">
        <w:rPr>
          <w:b/>
          <w:bCs/>
        </w:rPr>
        <w:t>Node</w:t>
      </w:r>
    </w:p>
    <w:p w14:paraId="49A7CF05" w14:textId="77777777" w:rsidR="005761B0" w:rsidRPr="005761B0" w:rsidRDefault="005761B0" w:rsidP="005761B0">
      <w:pPr>
        <w:pStyle w:val="Listenabsatz"/>
        <w:numPr>
          <w:ilvl w:val="0"/>
          <w:numId w:val="12"/>
        </w:numPr>
      </w:pPr>
      <w:r w:rsidRPr="005761B0">
        <w:t xml:space="preserve">? </w:t>
      </w:r>
      <w:proofErr w:type="spellStart"/>
      <w:r w:rsidRPr="005761B0">
        <w:t>What</w:t>
      </w:r>
      <w:proofErr w:type="spellEnd"/>
      <w:r w:rsidRPr="005761B0">
        <w:t xml:space="preserve"> </w:t>
      </w:r>
      <w:proofErr w:type="spellStart"/>
      <w:r w:rsidRPr="005761B0">
        <w:t>version</w:t>
      </w:r>
      <w:proofErr w:type="spellEnd"/>
      <w:r w:rsidRPr="005761B0">
        <w:t xml:space="preserve"> </w:t>
      </w:r>
      <w:proofErr w:type="spellStart"/>
      <w:r w:rsidRPr="005761B0">
        <w:t>of</w:t>
      </w:r>
      <w:proofErr w:type="spellEnd"/>
      <w:r w:rsidRPr="005761B0">
        <w:t xml:space="preserve"> Node do </w:t>
      </w:r>
      <w:proofErr w:type="spellStart"/>
      <w:r w:rsidRPr="005761B0">
        <w:t>you</w:t>
      </w:r>
      <w:proofErr w:type="spellEnd"/>
      <w:r w:rsidRPr="005761B0">
        <w:t xml:space="preserve"> </w:t>
      </w:r>
      <w:proofErr w:type="spellStart"/>
      <w:r w:rsidRPr="005761B0">
        <w:t>want</w:t>
      </w:r>
      <w:proofErr w:type="spellEnd"/>
      <w:r w:rsidRPr="005761B0">
        <w:t xml:space="preserve"> </w:t>
      </w:r>
      <w:proofErr w:type="spellStart"/>
      <w:r w:rsidRPr="005761B0">
        <w:t>to</w:t>
      </w:r>
      <w:proofErr w:type="spellEnd"/>
      <w:r w:rsidRPr="005761B0">
        <w:t xml:space="preserve"> </w:t>
      </w:r>
      <w:proofErr w:type="spellStart"/>
      <w:r w:rsidRPr="005761B0">
        <w:t>use</w:t>
      </w:r>
      <w:proofErr w:type="spellEnd"/>
      <w:r w:rsidRPr="005761B0">
        <w:t>? </w:t>
      </w:r>
      <w:r w:rsidRPr="005761B0">
        <w:rPr>
          <w:b/>
          <w:bCs/>
        </w:rPr>
        <w:t>18.0.</w:t>
      </w:r>
      <w:r>
        <w:rPr>
          <w:b/>
          <w:bCs/>
        </w:rPr>
        <w:t>0</w:t>
      </w:r>
    </w:p>
    <w:p w14:paraId="70189888" w14:textId="7CFE352E" w:rsidR="005761B0" w:rsidRDefault="005761B0" w:rsidP="005761B0">
      <w:pPr>
        <w:pStyle w:val="Listenabsatz"/>
        <w:numPr>
          <w:ilvl w:val="0"/>
          <w:numId w:val="12"/>
        </w:numPr>
      </w:pPr>
      <w:r w:rsidRPr="005761B0">
        <w:t xml:space="preserve">? </w:t>
      </w:r>
      <w:proofErr w:type="spellStart"/>
      <w:r w:rsidRPr="005761B0">
        <w:t>Which</w:t>
      </w:r>
      <w:proofErr w:type="spellEnd"/>
      <w:r w:rsidRPr="005761B0">
        <w:t xml:space="preserve"> </w:t>
      </w:r>
      <w:proofErr w:type="spellStart"/>
      <w:r w:rsidRPr="005761B0">
        <w:t>package</w:t>
      </w:r>
      <w:proofErr w:type="spellEnd"/>
      <w:r w:rsidRPr="005761B0">
        <w:t xml:space="preserve"> </w:t>
      </w:r>
      <w:proofErr w:type="spellStart"/>
      <w:r w:rsidRPr="005761B0">
        <w:t>manager</w:t>
      </w:r>
      <w:proofErr w:type="spellEnd"/>
      <w:r w:rsidRPr="005761B0">
        <w:t xml:space="preserve"> do </w:t>
      </w:r>
      <w:proofErr w:type="spellStart"/>
      <w:r w:rsidRPr="005761B0">
        <w:t>you</w:t>
      </w:r>
      <w:proofErr w:type="spellEnd"/>
      <w:r w:rsidRPr="005761B0">
        <w:t xml:space="preserve"> </w:t>
      </w:r>
      <w:proofErr w:type="spellStart"/>
      <w:r w:rsidRPr="005761B0">
        <w:t>want</w:t>
      </w:r>
      <w:proofErr w:type="spellEnd"/>
      <w:r w:rsidRPr="005761B0">
        <w:t xml:space="preserve"> </w:t>
      </w:r>
      <w:proofErr w:type="spellStart"/>
      <w:r w:rsidRPr="005761B0">
        <w:t>to</w:t>
      </w:r>
      <w:proofErr w:type="spellEnd"/>
      <w:r w:rsidRPr="005761B0">
        <w:t xml:space="preserve"> </w:t>
      </w:r>
      <w:proofErr w:type="spellStart"/>
      <w:r w:rsidRPr="005761B0">
        <w:t>use</w:t>
      </w:r>
      <w:proofErr w:type="spellEnd"/>
      <w:r w:rsidRPr="005761B0">
        <w:t>? </w:t>
      </w:r>
      <w:proofErr w:type="spellStart"/>
      <w:r w:rsidRPr="005761B0">
        <w:rPr>
          <w:b/>
          <w:bCs/>
        </w:rPr>
        <w:t>Npm</w:t>
      </w:r>
      <w:proofErr w:type="spellEnd"/>
    </w:p>
    <w:p w14:paraId="25CEC057" w14:textId="77777777" w:rsidR="005761B0" w:rsidRDefault="005761B0" w:rsidP="005761B0">
      <w:pPr>
        <w:pStyle w:val="Listenabsatz"/>
        <w:numPr>
          <w:ilvl w:val="0"/>
          <w:numId w:val="12"/>
        </w:numPr>
      </w:pPr>
      <w:r w:rsidRPr="005761B0">
        <w:t xml:space="preserve">? </w:t>
      </w:r>
      <w:proofErr w:type="spellStart"/>
      <w:r w:rsidRPr="005761B0">
        <w:t>What</w:t>
      </w:r>
      <w:proofErr w:type="spellEnd"/>
      <w:r w:rsidRPr="005761B0">
        <w:t xml:space="preserve"> </w:t>
      </w:r>
      <w:proofErr w:type="spellStart"/>
      <w:r w:rsidRPr="005761B0">
        <w:t>command</w:t>
      </w:r>
      <w:proofErr w:type="spellEnd"/>
      <w:r w:rsidRPr="005761B0">
        <w:t xml:space="preserve"> do </w:t>
      </w:r>
      <w:proofErr w:type="spellStart"/>
      <w:r w:rsidRPr="005761B0">
        <w:t>you</w:t>
      </w:r>
      <w:proofErr w:type="spellEnd"/>
      <w:r w:rsidRPr="005761B0">
        <w:t xml:space="preserve"> </w:t>
      </w:r>
      <w:proofErr w:type="spellStart"/>
      <w:r w:rsidRPr="005761B0">
        <w:t>want</w:t>
      </w:r>
      <w:proofErr w:type="spellEnd"/>
      <w:r w:rsidRPr="005761B0">
        <w:t xml:space="preserve"> </w:t>
      </w:r>
      <w:proofErr w:type="spellStart"/>
      <w:r w:rsidRPr="005761B0">
        <w:t>to</w:t>
      </w:r>
      <w:proofErr w:type="spellEnd"/>
      <w:r w:rsidRPr="005761B0">
        <w:t xml:space="preserve"> </w:t>
      </w:r>
      <w:proofErr w:type="spellStart"/>
      <w:r w:rsidRPr="005761B0">
        <w:t>use</w:t>
      </w:r>
      <w:proofErr w:type="spellEnd"/>
      <w:r w:rsidRPr="005761B0">
        <w:t xml:space="preserve"> </w:t>
      </w:r>
      <w:proofErr w:type="spellStart"/>
      <w:r w:rsidRPr="005761B0">
        <w:t>to</w:t>
      </w:r>
      <w:proofErr w:type="spellEnd"/>
      <w:r w:rsidRPr="005761B0">
        <w:t xml:space="preserve"> </w:t>
      </w:r>
      <w:proofErr w:type="spellStart"/>
      <w:r w:rsidRPr="005761B0">
        <w:t>start</w:t>
      </w:r>
      <w:proofErr w:type="spellEnd"/>
      <w:r w:rsidRPr="005761B0">
        <w:t xml:space="preserve"> </w:t>
      </w:r>
      <w:proofErr w:type="spellStart"/>
      <w:r w:rsidRPr="005761B0">
        <w:t>the</w:t>
      </w:r>
      <w:proofErr w:type="spellEnd"/>
      <w:r w:rsidRPr="005761B0">
        <w:t xml:space="preserve"> </w:t>
      </w:r>
      <w:proofErr w:type="spellStart"/>
      <w:r w:rsidRPr="005761B0">
        <w:t>app</w:t>
      </w:r>
      <w:proofErr w:type="spellEnd"/>
      <w:r w:rsidRPr="005761B0">
        <w:t>: </w:t>
      </w:r>
      <w:proofErr w:type="spellStart"/>
      <w:r w:rsidRPr="005761B0">
        <w:rPr>
          <w:b/>
          <w:bCs/>
        </w:rPr>
        <w:t>node</w:t>
      </w:r>
      <w:proofErr w:type="spellEnd"/>
      <w:r w:rsidRPr="005761B0">
        <w:rPr>
          <w:b/>
          <w:bCs/>
        </w:rPr>
        <w:t xml:space="preserve"> </w:t>
      </w:r>
      <w:proofErr w:type="spellStart"/>
      <w:r w:rsidRPr="005761B0">
        <w:rPr>
          <w:b/>
          <w:bCs/>
        </w:rPr>
        <w:t>src</w:t>
      </w:r>
      <w:proofErr w:type="spellEnd"/>
      <w:r w:rsidRPr="005761B0">
        <w:rPr>
          <w:b/>
          <w:bCs/>
        </w:rPr>
        <w:t>/index.js</w:t>
      </w:r>
    </w:p>
    <w:p w14:paraId="256C0794" w14:textId="77777777" w:rsidR="005761B0" w:rsidRPr="005761B0" w:rsidRDefault="005761B0" w:rsidP="005761B0">
      <w:pPr>
        <w:pStyle w:val="Listenabsatz"/>
        <w:numPr>
          <w:ilvl w:val="0"/>
          <w:numId w:val="12"/>
        </w:numPr>
      </w:pPr>
      <w:r w:rsidRPr="005761B0">
        <w:t xml:space="preserve">? </w:t>
      </w:r>
      <w:proofErr w:type="spellStart"/>
      <w:r w:rsidRPr="005761B0">
        <w:t>What</w:t>
      </w:r>
      <w:proofErr w:type="spellEnd"/>
      <w:r w:rsidRPr="005761B0">
        <w:t xml:space="preserve"> </w:t>
      </w:r>
      <w:proofErr w:type="spellStart"/>
      <w:r w:rsidRPr="005761B0">
        <w:t>port</w:t>
      </w:r>
      <w:proofErr w:type="spellEnd"/>
      <w:r w:rsidRPr="005761B0">
        <w:t xml:space="preserve"> </w:t>
      </w:r>
      <w:proofErr w:type="spellStart"/>
      <w:r w:rsidRPr="005761B0">
        <w:t>does</w:t>
      </w:r>
      <w:proofErr w:type="spellEnd"/>
      <w:r w:rsidRPr="005761B0">
        <w:t xml:space="preserve"> </w:t>
      </w:r>
      <w:proofErr w:type="spellStart"/>
      <w:r w:rsidRPr="005761B0">
        <w:t>your</w:t>
      </w:r>
      <w:proofErr w:type="spellEnd"/>
      <w:r w:rsidRPr="005761B0">
        <w:t xml:space="preserve"> </w:t>
      </w:r>
      <w:proofErr w:type="spellStart"/>
      <w:r w:rsidRPr="005761B0">
        <w:t>server</w:t>
      </w:r>
      <w:proofErr w:type="spellEnd"/>
      <w:r w:rsidRPr="005761B0">
        <w:t xml:space="preserve"> listen on? </w:t>
      </w:r>
      <w:r w:rsidRPr="005761B0">
        <w:rPr>
          <w:b/>
          <w:bCs/>
        </w:rPr>
        <w:t>3000</w:t>
      </w:r>
    </w:p>
    <w:p w14:paraId="6D51210B" w14:textId="26881DE6" w:rsidR="005761B0" w:rsidRDefault="005761B0" w:rsidP="005761B0">
      <w:pPr>
        <w:pStyle w:val="Listenabsatz"/>
      </w:pPr>
    </w:p>
    <w:p w14:paraId="3B4EA7A5" w14:textId="3C6517AC" w:rsidR="00054A95" w:rsidRDefault="005761B0" w:rsidP="005761B0">
      <w:pPr>
        <w:pStyle w:val="Listenabsatz"/>
        <w:numPr>
          <w:ilvl w:val="0"/>
          <w:numId w:val="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D49F57B" wp14:editId="7222B72A">
                <wp:simplePos x="0" y="0"/>
                <wp:positionH relativeFrom="column">
                  <wp:posOffset>361593</wp:posOffset>
                </wp:positionH>
                <wp:positionV relativeFrom="paragraph">
                  <wp:posOffset>465591</wp:posOffset>
                </wp:positionV>
                <wp:extent cx="5032375" cy="2465705"/>
                <wp:effectExtent l="0" t="0" r="0" b="0"/>
                <wp:wrapTopAndBottom/>
                <wp:docPr id="2076661098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2375" cy="2465705"/>
                          <a:chOff x="0" y="0"/>
                          <a:chExt cx="5032375" cy="2465705"/>
                        </a:xfrm>
                      </wpg:grpSpPr>
                      <pic:pic xmlns:pic="http://schemas.openxmlformats.org/drawingml/2006/picture">
                        <pic:nvPicPr>
                          <pic:cNvPr id="939383042" name="Grafik 5" descr="Ein Bild, das Text, Screenshot enthält.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2375" cy="216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81254783" name="Textfeld 1"/>
                        <wps:cNvSpPr txBox="1"/>
                        <wps:spPr>
                          <a:xfrm>
                            <a:off x="0" y="2199005"/>
                            <a:ext cx="50323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D3EFE5" w14:textId="25C5BF79" w:rsidR="005761B0" w:rsidRPr="003A79D7" w:rsidRDefault="005761B0" w:rsidP="005761B0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- Screenshot aus meinem Terminal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9F57B" id="Gruppieren 6" o:spid="_x0000_s1037" style="position:absolute;left:0;text-align:left;margin-left:28.45pt;margin-top:36.65pt;width:396.25pt;height:194.15pt;z-index:251660288" coordsize="50323,24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">
                <v:shape id="Grafik 5" o:spid="_x0000_s1038" type="#_x0000_t75" alt="Ein Bild, das Text, Screenshot enthält." style="position:absolute;width:5032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">
                  <v:imagedata r:id="rId17" o:title="Ein Bild, das Text, Screenshot enthält"/>
                </v:shape>
                <v:shape id="Textfeld 1" o:spid="_x0000_s1039" type="#_x0000_t202" style="position:absolute;top:21990;width:5032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" stroked="f">
                  <v:textbox style="mso-fit-shape-to-text:t" inset="0,0,0,0">
                    <w:txbxContent>
                      <w:p w14:paraId="46D3EFE5" w14:textId="25C5BF79" w:rsidR="005761B0" w:rsidRPr="003A79D7" w:rsidRDefault="005761B0" w:rsidP="005761B0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- Screenshot aus meinem Terminal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Im dritten Schritt musste ich noch die Applikation mit «</w:t>
      </w:r>
      <w:proofErr w:type="spellStart"/>
      <w:r w:rsidRPr="005761B0">
        <w:t>docker</w:t>
      </w:r>
      <w:proofErr w:type="spellEnd"/>
      <w:r w:rsidRPr="005761B0">
        <w:t xml:space="preserve"> </w:t>
      </w:r>
      <w:proofErr w:type="spellStart"/>
      <w:r w:rsidRPr="005761B0">
        <w:t>compose</w:t>
      </w:r>
      <w:proofErr w:type="spellEnd"/>
      <w:r w:rsidRPr="005761B0">
        <w:t xml:space="preserve"> </w:t>
      </w:r>
      <w:proofErr w:type="spellStart"/>
      <w:r w:rsidRPr="005761B0">
        <w:t>up</w:t>
      </w:r>
      <w:proofErr w:type="spellEnd"/>
      <w:r w:rsidRPr="005761B0">
        <w:t xml:space="preserve"> </w:t>
      </w:r>
      <w:r>
        <w:t>–</w:t>
      </w:r>
      <w:proofErr w:type="spellStart"/>
      <w:r w:rsidRPr="005761B0">
        <w:t>build</w:t>
      </w:r>
      <w:proofErr w:type="spellEnd"/>
      <w:r>
        <w:t>» starten:</w:t>
      </w:r>
      <w:r w:rsidRPr="005761B0">
        <w:t xml:space="preserve"> </w:t>
      </w:r>
      <w:r w:rsidR="00054A95">
        <w:br w:type="page"/>
      </w:r>
    </w:p>
    <w:p w14:paraId="53823E7B" w14:textId="57A3A1AC" w:rsidR="004A4852" w:rsidRDefault="001C2E42" w:rsidP="001C2E42">
      <w:pPr>
        <w:pStyle w:val="berschrift1"/>
      </w:pPr>
      <w:bookmarkStart w:id="3" w:name="_Toc212214375"/>
      <w:r>
        <w:lastRenderedPageBreak/>
        <w:t>Einrichtung der Entwicklungsumgebung</w:t>
      </w:r>
      <w:bookmarkEnd w:id="3"/>
    </w:p>
    <w:p w14:paraId="4920FC20" w14:textId="06F07249" w:rsidR="001C2E42" w:rsidRDefault="00505309" w:rsidP="001C2E42">
      <w:r>
        <w:t>In diesem Abschnitt habe ich die Entwicklungsumgebung für die Containeranwendung eingerichtet.</w:t>
      </w:r>
    </w:p>
    <w:p w14:paraId="7B61909F" w14:textId="23E854EE" w:rsidR="00505309" w:rsidRDefault="0097251E" w:rsidP="00505309">
      <w:pPr>
        <w:pStyle w:val="Listenabsatz"/>
        <w:numPr>
          <w:ilvl w:val="0"/>
          <w:numId w:val="13"/>
        </w:numPr>
      </w:pPr>
      <w:r>
        <w:t xml:space="preserve">Im ersten Schritt habe ich im </w:t>
      </w:r>
      <w:proofErr w:type="spellStart"/>
      <w:proofErr w:type="gramStart"/>
      <w:r>
        <w:t>compose.yaml</w:t>
      </w:r>
      <w:proofErr w:type="spellEnd"/>
      <w:proofErr w:type="gramEnd"/>
      <w:r>
        <w:t xml:space="preserve"> File die Kommentarzeichen aus den Datenbankanweisungen entfernt.</w:t>
      </w:r>
    </w:p>
    <w:p w14:paraId="128A85FA" w14:textId="76132877" w:rsidR="0097251E" w:rsidRPr="001C2E42" w:rsidRDefault="0097251E" w:rsidP="00505309">
      <w:pPr>
        <w:pStyle w:val="Listenabsatz"/>
        <w:numPr>
          <w:ilvl w:val="0"/>
          <w:numId w:val="1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80452A4" wp14:editId="38D9CC3B">
                <wp:simplePos x="0" y="0"/>
                <wp:positionH relativeFrom="column">
                  <wp:posOffset>437163</wp:posOffset>
                </wp:positionH>
                <wp:positionV relativeFrom="paragraph">
                  <wp:posOffset>439037</wp:posOffset>
                </wp:positionV>
                <wp:extent cx="4881245" cy="1165860"/>
                <wp:effectExtent l="0" t="0" r="0" b="0"/>
                <wp:wrapTopAndBottom/>
                <wp:docPr id="1297523678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1245" cy="1165860"/>
                          <a:chOff x="0" y="0"/>
                          <a:chExt cx="4881245" cy="1165860"/>
                        </a:xfrm>
                      </wpg:grpSpPr>
                      <pic:pic xmlns:pic="http://schemas.openxmlformats.org/drawingml/2006/picture">
                        <pic:nvPicPr>
                          <pic:cNvPr id="141110799" name="Grafik 1" descr="Ein Bild, das Text, Schrift, Screenshot, weiß enthält.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245" cy="846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8849421" name="Textfeld 1"/>
                        <wps:cNvSpPr txBox="1"/>
                        <wps:spPr>
                          <a:xfrm>
                            <a:off x="0" y="899160"/>
                            <a:ext cx="48812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2F8455" w14:textId="4B2523B9" w:rsidR="0097251E" w:rsidRPr="0026679B" w:rsidRDefault="0097251E" w:rsidP="0097251E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Screenshot von meinem Editor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452A4" id="Gruppieren 7" o:spid="_x0000_s1040" style="position:absolute;left:0;text-align:left;margin-left:34.4pt;margin-top:34.55pt;width:384.35pt;height:91.8pt;z-index:251664384" coordsize="48812,11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">
                <v:shape id="Grafik 1" o:spid="_x0000_s1041" type="#_x0000_t75" alt="Ein Bild, das Text, Schrift, Screenshot, weiß enthält." style="position:absolute;width:48812;height:8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">
                  <v:imagedata r:id="rId19" o:title="Ein Bild, das Text, Schrift, Screenshot, weiß enthält"/>
                </v:shape>
                <v:shape id="Textfeld 1" o:spid="_x0000_s1042" type="#_x0000_t202" style="position:absolute;top:8991;width:488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" stroked="f">
                  <v:textbox style="mso-fit-shape-to-text:t" inset="0,0,0,0">
                    <w:txbxContent>
                      <w:p w14:paraId="6A2F8455" w14:textId="4B2523B9" w:rsidR="0097251E" w:rsidRPr="0026679B" w:rsidRDefault="0097251E" w:rsidP="0097251E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Screenshot von meinem Editor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Danach habe ich folgende Umgebungsvariablen hinzugefügt, die die Datenbankkonfiguration angeben:</w:t>
      </w:r>
      <w:r w:rsidRPr="0097251E">
        <w:rPr>
          <w:noProof/>
        </w:rPr>
        <w:t xml:space="preserve"> </w:t>
      </w:r>
    </w:p>
    <w:p w14:paraId="24C0581F" w14:textId="22E1C111" w:rsidR="004A4852" w:rsidRDefault="002718F8" w:rsidP="002718F8">
      <w:pPr>
        <w:pStyle w:val="Listenabsatz"/>
        <w:numPr>
          <w:ilvl w:val="0"/>
          <w:numId w:val="1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9B8698A" wp14:editId="167CC495">
                <wp:simplePos x="0" y="0"/>
                <wp:positionH relativeFrom="column">
                  <wp:posOffset>1548046</wp:posOffset>
                </wp:positionH>
                <wp:positionV relativeFrom="paragraph">
                  <wp:posOffset>1814001</wp:posOffset>
                </wp:positionV>
                <wp:extent cx="2660015" cy="1059815"/>
                <wp:effectExtent l="0" t="0" r="6985" b="6985"/>
                <wp:wrapTopAndBottom/>
                <wp:docPr id="103155595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0015" cy="1059815"/>
                          <a:chOff x="0" y="0"/>
                          <a:chExt cx="2660015" cy="1059815"/>
                        </a:xfrm>
                      </wpg:grpSpPr>
                      <pic:pic xmlns:pic="http://schemas.openxmlformats.org/drawingml/2006/picture">
                        <pic:nvPicPr>
                          <pic:cNvPr id="1961503516" name="Grafik 1" descr="Ein Bild, das Text, Schrift, weiß, Typografie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15" cy="734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169339" name="Textfeld 1"/>
                        <wps:cNvSpPr txBox="1"/>
                        <wps:spPr>
                          <a:xfrm>
                            <a:off x="0" y="793115"/>
                            <a:ext cx="266001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8C6DF8" w14:textId="3F7CF9DA" w:rsidR="002718F8" w:rsidRPr="00342D9F" w:rsidRDefault="002718F8" w:rsidP="002718F8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- Screenshot von meinem Editor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B8698A" id="Gruppieren 8" o:spid="_x0000_s1043" style="position:absolute;left:0;text-align:left;margin-left:121.9pt;margin-top:142.85pt;width:209.45pt;height:83.45pt;z-index:251668480" coordsize="26600,10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">
                <v:shape id="Grafik 1" o:spid="_x0000_s1044" type="#_x0000_t75" alt="Ein Bild, das Text, Schrift, weiß, Typografie enthält.&#10;&#10;KI-generierte Inhalte können fehlerhaft sein." style="position:absolute;width:26600;height:7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">
                  <v:imagedata r:id="rId21" o:title="Ein Bild, das Text, Schrift, weiß, Typografie enthält.&#10;&#10;KI-generierte Inhalte können fehlerhaft sein"/>
                </v:shape>
                <v:shape id="Textfeld 1" o:spid="_x0000_s1045" type="#_x0000_t202" style="position:absolute;top:7931;width:266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" stroked="f">
                  <v:textbox style="mso-fit-shape-to-text:t" inset="0,0,0,0">
                    <w:txbxContent>
                      <w:p w14:paraId="718C6DF8" w14:textId="3F7CF9DA" w:rsidR="002718F8" w:rsidRPr="00342D9F" w:rsidRDefault="002718F8" w:rsidP="002718F8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Screenshot von meinem Editor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Im dritten Schritt habe ich noch den «</w:t>
      </w:r>
      <w:proofErr w:type="spellStart"/>
      <w:r>
        <w:t>secrets</w:t>
      </w:r>
      <w:proofErr w:type="spellEnd"/>
      <w:r>
        <w:t>» Abschnitt unter dem «</w:t>
      </w:r>
      <w:proofErr w:type="spellStart"/>
      <w:r>
        <w:t>server</w:t>
      </w:r>
      <w:proofErr w:type="spellEnd"/>
      <w:r>
        <w:t>» Dienst hinzugefügt, damit meine Anwendung das Datenbankkennwort sicher verarbeitet.</w:t>
      </w:r>
      <w:r w:rsidRPr="002718F8">
        <w:rPr>
          <w:noProof/>
        </w:rPr>
        <w:t xml:space="preserve"> </w:t>
      </w:r>
    </w:p>
    <w:p w14:paraId="6BE81181" w14:textId="7F0C47D7" w:rsidR="002718F8" w:rsidRDefault="00824436" w:rsidP="002718F8">
      <w:pPr>
        <w:pStyle w:val="Listenabsatz"/>
        <w:numPr>
          <w:ilvl w:val="0"/>
          <w:numId w:val="1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52D1285" wp14:editId="4B8E571A">
                <wp:simplePos x="0" y="0"/>
                <wp:positionH relativeFrom="column">
                  <wp:posOffset>1404463</wp:posOffset>
                </wp:positionH>
                <wp:positionV relativeFrom="paragraph">
                  <wp:posOffset>1747321</wp:posOffset>
                </wp:positionV>
                <wp:extent cx="2943225" cy="1301750"/>
                <wp:effectExtent l="0" t="0" r="9525" b="0"/>
                <wp:wrapTopAndBottom/>
                <wp:docPr id="1106821592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1301750"/>
                          <a:chOff x="0" y="0"/>
                          <a:chExt cx="2943225" cy="1301750"/>
                        </a:xfrm>
                      </wpg:grpSpPr>
                      <wpg:grpSp>
                        <wpg:cNvPr id="226145545" name="Gruppieren 9"/>
                        <wpg:cNvGrpSpPr/>
                        <wpg:grpSpPr>
                          <a:xfrm>
                            <a:off x="0" y="0"/>
                            <a:ext cx="2943225" cy="980603"/>
                            <a:chOff x="0" y="0"/>
                            <a:chExt cx="2943225" cy="980603"/>
                          </a:xfrm>
                        </wpg:grpSpPr>
                        <pic:pic xmlns:pic="http://schemas.openxmlformats.org/drawingml/2006/picture">
                          <pic:nvPicPr>
                            <pic:cNvPr id="853592821" name="Grafik 1" descr="Ein Bild, das Schrift, weiß, Design enthält.&#10;&#10;KI-generierte Inhalte können fehlerhaft sein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43225" cy="5048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39343666" name="Grafik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114" y="513878"/>
                              <a:ext cx="2486025" cy="4667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02142466" name="Textfeld 1"/>
                        <wps:cNvSpPr txBox="1"/>
                        <wps:spPr>
                          <a:xfrm>
                            <a:off x="0" y="1035050"/>
                            <a:ext cx="29432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296CFF" w14:textId="04C461C3" w:rsidR="00824436" w:rsidRPr="00A9319A" w:rsidRDefault="00824436" w:rsidP="00824436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Screenshot aus meinem Explorer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2D1285" id="Gruppieren 10" o:spid="_x0000_s1046" style="position:absolute;left:0;text-align:left;margin-left:110.6pt;margin-top:137.6pt;width:231.75pt;height:102.5pt;z-index:251674624" coordsize="29432,13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">
                <v:group id="Gruppieren 9" o:spid="_x0000_s1047" style="position:absolute;width:29432;height:9806" coordsize="29432,9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">
                  <v:shape id="Grafik 1" o:spid="_x0000_s1048" type="#_x0000_t75" alt="Ein Bild, das Schrift, weiß, Design enthält.&#10;&#10;KI-generierte Inhalte können fehlerhaft sein." style="position:absolute;width:29432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">
                    <v:imagedata r:id="rId24" o:title="Ein Bild, das Schrift, weiß, Design enthält.&#10;&#10;KI-generierte Inhalte können fehlerhaft sein"/>
                  </v:shape>
                  <v:shape id="Grafik 1" o:spid="_x0000_s1049" type="#_x0000_t75" style="position:absolute;left:151;top:5138;width:24860;height: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">
                    <v:imagedata r:id="rId25" o:title=""/>
                  </v:shape>
                </v:group>
                <v:shape id="Textfeld 1" o:spid="_x0000_s1050" type="#_x0000_t202" style="position:absolute;top:10350;width:294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" stroked="f">
                  <v:textbox style="mso-fit-shape-to-text:t" inset="0,0,0,0">
                    <w:txbxContent>
                      <w:p w14:paraId="07296CFF" w14:textId="04C461C3" w:rsidR="00824436" w:rsidRPr="00A9319A" w:rsidRDefault="00824436" w:rsidP="00824436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Screenshot aus meinem Explorer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718F8">
        <w:t>Nun habe ich im «</w:t>
      </w:r>
      <w:proofErr w:type="spellStart"/>
      <w:r w:rsidR="002718F8" w:rsidRPr="002718F8">
        <w:t>docker</w:t>
      </w:r>
      <w:proofErr w:type="spellEnd"/>
      <w:r w:rsidR="002718F8" w:rsidRPr="002718F8">
        <w:t>-</w:t>
      </w:r>
      <w:proofErr w:type="spellStart"/>
      <w:r w:rsidR="002718F8" w:rsidRPr="002718F8">
        <w:t>nodejs</w:t>
      </w:r>
      <w:proofErr w:type="spellEnd"/>
      <w:r w:rsidR="002718F8" w:rsidRPr="002718F8">
        <w:t>-sample</w:t>
      </w:r>
      <w:r w:rsidR="002718F8">
        <w:t>» einen Ordner mit dem Namen «</w:t>
      </w:r>
      <w:proofErr w:type="spellStart"/>
      <w:r w:rsidR="002718F8">
        <w:t>db</w:t>
      </w:r>
      <w:proofErr w:type="spellEnd"/>
      <w:r w:rsidR="002718F8">
        <w:t>» erstellt. Darin habe ich eine Datei namens «password.txt» erstellt,</w:t>
      </w:r>
      <w:r>
        <w:t xml:space="preserve"> die mein Datenbankkennwort enthält.</w:t>
      </w:r>
      <w:r w:rsidRPr="00824436">
        <w:rPr>
          <w:noProof/>
        </w:rPr>
        <w:t xml:space="preserve"> </w:t>
      </w:r>
    </w:p>
    <w:p w14:paraId="2D620700" w14:textId="015AEE69" w:rsidR="00824436" w:rsidRDefault="00824436" w:rsidP="002718F8">
      <w:pPr>
        <w:pStyle w:val="Listenabsatz"/>
        <w:numPr>
          <w:ilvl w:val="0"/>
          <w:numId w:val="13"/>
        </w:numPr>
      </w:pPr>
      <w:r>
        <w:rPr>
          <w:noProof/>
        </w:rPr>
        <w:t>Danach habe ich im «password.txt» file ein Passwort erstellt. Das Kennwort musste in einer einzelnen Zeile stehen und durfte keine versteckte Zeichen enthalten.</w:t>
      </w:r>
    </w:p>
    <w:p w14:paraId="5973AE8B" w14:textId="77777777" w:rsidR="00824436" w:rsidRDefault="00824436" w:rsidP="00824436"/>
    <w:p w14:paraId="286CEAA8" w14:textId="652D6F2A" w:rsidR="00824436" w:rsidRDefault="00A93AC8" w:rsidP="00824436">
      <w:pPr>
        <w:pStyle w:val="Listenabsatz"/>
        <w:numPr>
          <w:ilvl w:val="0"/>
          <w:numId w:val="13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D07C07A" wp14:editId="2EB06B85">
                <wp:simplePos x="0" y="0"/>
                <wp:positionH relativeFrom="column">
                  <wp:posOffset>-1144</wp:posOffset>
                </wp:positionH>
                <wp:positionV relativeFrom="paragraph">
                  <wp:posOffset>626089</wp:posOffset>
                </wp:positionV>
                <wp:extent cx="5759450" cy="2526030"/>
                <wp:effectExtent l="0" t="0" r="0" b="7620"/>
                <wp:wrapTopAndBottom/>
                <wp:docPr id="1223867853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526030"/>
                          <a:chOff x="0" y="0"/>
                          <a:chExt cx="5759450" cy="2526030"/>
                        </a:xfrm>
                      </wpg:grpSpPr>
                      <pic:pic xmlns:pic="http://schemas.openxmlformats.org/drawingml/2006/picture">
                        <pic:nvPicPr>
                          <pic:cNvPr id="2075158982" name="Grafik 1" descr="Ein Bild, das Text, Screenshot, Schrift, Zahl enthält.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206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0185764" name="Textfeld 1"/>
                        <wps:cNvSpPr txBox="1"/>
                        <wps:spPr>
                          <a:xfrm>
                            <a:off x="0" y="225933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4BE4C6" w14:textId="7D5DAE87" w:rsidR="00A93AC8" w:rsidRPr="009F137C" w:rsidRDefault="00A93AC8" w:rsidP="00A93AC8">
                              <w:pPr>
                                <w:pStyle w:val="Beschriftung"/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Screenshot von der Applikation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7C07A" id="Gruppieren 11" o:spid="_x0000_s1051" style="position:absolute;left:0;text-align:left;margin-left:-.1pt;margin-top:49.3pt;width:453.5pt;height:198.9pt;z-index:251678720" coordsize="57594,25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">
                <v:shape id="Grafik 1" o:spid="_x0000_s1052" type="#_x0000_t75" alt="Ein Bild, das Text, Screenshot, Schrift, Zahl enthält." style="position:absolute;width:57594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">
                  <v:imagedata r:id="rId27" o:title="Ein Bild, das Text, Screenshot, Schrift, Zahl enthält"/>
                </v:shape>
                <v:shape id="Textfeld 1" o:spid="_x0000_s1053" type="#_x0000_t202" style="position:absolute;top:22593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" stroked="f">
                  <v:textbox style="mso-fit-shape-to-text:t" inset="0,0,0,0">
                    <w:txbxContent>
                      <w:p w14:paraId="284BE4C6" w14:textId="7D5DAE87" w:rsidR="00A93AC8" w:rsidRPr="009F137C" w:rsidRDefault="00A93AC8" w:rsidP="00A93AC8">
                        <w:pPr>
                          <w:pStyle w:val="Beschriftung"/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Screenshot von der Applikation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82BDB">
        <w:t>Jetzt</w:t>
      </w:r>
      <w:r w:rsidR="00824436">
        <w:t xml:space="preserve"> habe ich die Applikation gestartet, eine </w:t>
      </w:r>
      <w:proofErr w:type="spellStart"/>
      <w:r w:rsidR="00824436">
        <w:t>ToDo</w:t>
      </w:r>
      <w:proofErr w:type="spellEnd"/>
      <w:r w:rsidR="00824436">
        <w:t xml:space="preserve"> </w:t>
      </w:r>
      <w:proofErr w:type="spellStart"/>
      <w:r w:rsidR="00824436">
        <w:t>hineingeschriebe</w:t>
      </w:r>
      <w:proofErr w:type="spellEnd"/>
      <w:r w:rsidR="00824436">
        <w:t xml:space="preserve">, </w:t>
      </w:r>
      <w:r>
        <w:t xml:space="preserve">die Applikation wieder schliessen und erneut starten, um zu testen, ob die </w:t>
      </w:r>
      <w:proofErr w:type="spellStart"/>
      <w:r>
        <w:t>ToDo’s</w:t>
      </w:r>
      <w:proofErr w:type="spellEnd"/>
      <w:r>
        <w:t xml:space="preserve"> drinnen bleiben.</w:t>
      </w:r>
      <w:r w:rsidRPr="00A93AC8">
        <w:rPr>
          <w:noProof/>
        </w:rPr>
        <w:t xml:space="preserve"> </w:t>
      </w:r>
    </w:p>
    <w:p w14:paraId="5666EDD0" w14:textId="77777777" w:rsidR="00582BDB" w:rsidRDefault="00582BDB" w:rsidP="00582BDB">
      <w:pPr>
        <w:pStyle w:val="Listenabsatz"/>
      </w:pPr>
    </w:p>
    <w:p w14:paraId="7A8D63EA" w14:textId="387BA006" w:rsidR="00582BDB" w:rsidRDefault="00582BDB" w:rsidP="00582BDB">
      <w:pPr>
        <w:pStyle w:val="Listenabsatz"/>
        <w:numPr>
          <w:ilvl w:val="0"/>
          <w:numId w:val="1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E58189E" wp14:editId="41199672">
                <wp:simplePos x="0" y="0"/>
                <wp:positionH relativeFrom="column">
                  <wp:posOffset>-1144</wp:posOffset>
                </wp:positionH>
                <wp:positionV relativeFrom="paragraph">
                  <wp:posOffset>448320</wp:posOffset>
                </wp:positionV>
                <wp:extent cx="5759450" cy="4029710"/>
                <wp:effectExtent l="0" t="0" r="0" b="8890"/>
                <wp:wrapTopAndBottom/>
                <wp:docPr id="672337455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029710"/>
                          <a:chOff x="0" y="0"/>
                          <a:chExt cx="5759450" cy="4029710"/>
                        </a:xfrm>
                      </wpg:grpSpPr>
                      <pic:pic xmlns:pic="http://schemas.openxmlformats.org/drawingml/2006/picture">
                        <pic:nvPicPr>
                          <pic:cNvPr id="150446301" name="Grafik 1" descr="Ein Bild, das Text, Screenshot, Schrift enthält.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703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6330508" name="Textfeld 1"/>
                        <wps:cNvSpPr txBox="1"/>
                        <wps:spPr>
                          <a:xfrm>
                            <a:off x="0" y="376301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538714" w14:textId="3752D153" w:rsidR="00582BDB" w:rsidRPr="009A6048" w:rsidRDefault="00582BDB" w:rsidP="00582BDB">
                              <w:pPr>
                                <w:pStyle w:val="Beschriftung"/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- Screenshot aus meinem </w:t>
                              </w:r>
                              <w:proofErr w:type="spellStart"/>
                              <w:r>
                                <w:t>Editer</w:t>
                              </w:r>
                              <w:proofErr w:type="spellEnd"/>
                              <w:r>
                                <w:t xml:space="preserve"> («</w:t>
                              </w:r>
                              <w:proofErr w:type="spellStart"/>
                              <w:r>
                                <w:t>Dockerfilel</w:t>
                              </w:r>
                              <w:proofErr w:type="spellEnd"/>
                              <w:r>
                                <w:t>»-file)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58189E" id="Gruppieren 12" o:spid="_x0000_s1054" style="position:absolute;left:0;text-align:left;margin-left:-.1pt;margin-top:35.3pt;width:453.5pt;height:317.3pt;z-index:251682816" coordsize="57594,40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">
                <v:shape id="Grafik 1" o:spid="_x0000_s1055" type="#_x0000_t75" alt="Ein Bild, das Text, Screenshot, Schrift enthält." style="position:absolute;width:57594;height:37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">
                  <v:imagedata r:id="rId29" o:title="Ein Bild, das Text, Screenshot, Schrift enthält"/>
                </v:shape>
                <v:shape id="Textfeld 1" o:spid="_x0000_s1056" type="#_x0000_t202" style="position:absolute;top:37630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" stroked="f">
                  <v:textbox style="mso-fit-shape-to-text:t" inset="0,0,0,0">
                    <w:txbxContent>
                      <w:p w14:paraId="48538714" w14:textId="3752D153" w:rsidR="00582BDB" w:rsidRPr="009A6048" w:rsidRDefault="00582BDB" w:rsidP="00582BDB">
                        <w:pPr>
                          <w:pStyle w:val="Beschriftung"/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- Screenshot aus meinem </w:t>
                        </w:r>
                        <w:proofErr w:type="spellStart"/>
                        <w:r>
                          <w:t>Editer</w:t>
                        </w:r>
                        <w:proofErr w:type="spellEnd"/>
                        <w:r>
                          <w:t xml:space="preserve"> («</w:t>
                        </w:r>
                        <w:proofErr w:type="spellStart"/>
                        <w:r>
                          <w:t>Dockerfilel</w:t>
                        </w:r>
                        <w:proofErr w:type="spellEnd"/>
                        <w:r>
                          <w:t>»-file)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Zum Schluss habe ich das </w:t>
      </w:r>
      <w:proofErr w:type="spellStart"/>
      <w:r>
        <w:t>Dockerfile</w:t>
      </w:r>
      <w:proofErr w:type="spellEnd"/>
      <w:r>
        <w:t xml:space="preserve"> und </w:t>
      </w:r>
      <w:proofErr w:type="spellStart"/>
      <w:proofErr w:type="gramStart"/>
      <w:r>
        <w:t>compose.yaml</w:t>
      </w:r>
      <w:proofErr w:type="spellEnd"/>
      <w:proofErr w:type="gramEnd"/>
      <w:r>
        <w:t xml:space="preserve"> -file nochmals bearbeitet.</w:t>
      </w:r>
      <w:r w:rsidR="00660802">
        <w:t xml:space="preserve"> Hiermit habe ich ein mehrstufiges </w:t>
      </w:r>
      <w:proofErr w:type="spellStart"/>
      <w:r w:rsidR="00660802">
        <w:t>Dockfile</w:t>
      </w:r>
      <w:proofErr w:type="spellEnd"/>
      <w:r w:rsidR="00660802">
        <w:t xml:space="preserve"> erstellt.</w:t>
      </w:r>
      <w:r>
        <w:t xml:space="preserve"> Ich habe folgende Sachen hinzugefügt bzw. ersetzt:</w:t>
      </w:r>
      <w:r w:rsidRPr="00582BDB">
        <w:rPr>
          <w:noProof/>
        </w:rPr>
        <w:t xml:space="preserve"> </w:t>
      </w:r>
    </w:p>
    <w:p w14:paraId="1D3F1207" w14:textId="77777777" w:rsidR="00582BDB" w:rsidRDefault="00582BDB" w:rsidP="00582BDB">
      <w:pPr>
        <w:pStyle w:val="Listenabsatz"/>
        <w:rPr>
          <w:noProof/>
        </w:rPr>
      </w:pPr>
    </w:p>
    <w:p w14:paraId="17DA36F1" w14:textId="2F748C91" w:rsidR="00814800" w:rsidRDefault="00814800" w:rsidP="00582BDB">
      <w:pPr>
        <w:rPr>
          <w:noProof/>
        </w:rPr>
      </w:pPr>
      <w:r>
        <w:rPr>
          <w:noProof/>
        </w:rPr>
        <w:lastRenderedPageBreak/>
        <w:br w:type="page"/>
      </w:r>
      <w:r w:rsidR="00582BDB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5B1D953" wp14:editId="0DAD780C">
                <wp:simplePos x="0" y="0"/>
                <wp:positionH relativeFrom="column">
                  <wp:posOffset>-1144</wp:posOffset>
                </wp:positionH>
                <wp:positionV relativeFrom="paragraph">
                  <wp:posOffset>126</wp:posOffset>
                </wp:positionV>
                <wp:extent cx="5080840" cy="1339215"/>
                <wp:effectExtent l="0" t="0" r="5715" b="0"/>
                <wp:wrapTopAndBottom/>
                <wp:docPr id="419981615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840" cy="1339215"/>
                          <a:chOff x="0" y="0"/>
                          <a:chExt cx="5080840" cy="1339215"/>
                        </a:xfrm>
                      </wpg:grpSpPr>
                      <wpg:grpSp>
                        <wpg:cNvPr id="1358813797" name="Gruppieren 13"/>
                        <wpg:cNvGrpSpPr/>
                        <wpg:grpSpPr>
                          <a:xfrm>
                            <a:off x="0" y="0"/>
                            <a:ext cx="5080840" cy="1019096"/>
                            <a:chOff x="0" y="0"/>
                            <a:chExt cx="5080840" cy="1019096"/>
                          </a:xfrm>
                        </wpg:grpSpPr>
                        <pic:pic xmlns:pic="http://schemas.openxmlformats.org/drawingml/2006/picture">
                          <pic:nvPicPr>
                            <pic:cNvPr id="1904060622" name="Grafik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76375" cy="2762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60276420" name="Grafik 1" descr="Ein Bild, das Text, Schrift, weiß, Typografie enthält.&#10;&#10;KI-generierte Inhalte können fehlerhaft sein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2840" y="0"/>
                              <a:ext cx="3048000" cy="4857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69664884" name="Grafik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89970" y="695246"/>
                              <a:ext cx="1419225" cy="3238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43914481" name="Textfeld 1"/>
                        <wps:cNvSpPr txBox="1"/>
                        <wps:spPr>
                          <a:xfrm>
                            <a:off x="0" y="1072515"/>
                            <a:ext cx="50806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9FE4A8" w14:textId="3635275F" w:rsidR="00582BDB" w:rsidRPr="009A1171" w:rsidRDefault="00582BDB" w:rsidP="00582BDB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- Screenshots aus meinem Editor («</w:t>
                              </w:r>
                              <w:proofErr w:type="spellStart"/>
                              <w:proofErr w:type="gramStart"/>
                              <w:r>
                                <w:t>compose.yaml</w:t>
                              </w:r>
                              <w:proofErr w:type="spellEnd"/>
                              <w:proofErr w:type="gramEnd"/>
                              <w:r>
                                <w:t>» -file)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1D953" id="Gruppieren 14" o:spid="_x0000_s1057" style="position:absolute;margin-left:-.1pt;margin-top:0;width:400.05pt;height:105.45pt;z-index:251689984" coordsize="50808,13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">
                <v:group id="Gruppieren 13" o:spid="_x0000_s1058" style="position:absolute;width:50808;height:10190" coordsize="50808,1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">
                  <v:shape id="Grafik 1" o:spid="_x0000_s1059" type="#_x0000_t75" style="position:absolute;width:1476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">
                    <v:imagedata r:id="rId33" o:title=""/>
                  </v:shape>
                  <v:shape id="Grafik 1" o:spid="_x0000_s1060" type="#_x0000_t75" alt="Ein Bild, das Text, Schrift, weiß, Typografie enthält.&#10;&#10;KI-generierte Inhalte können fehlerhaft sein." style="position:absolute;left:20328;width:30480;height:4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">
                    <v:imagedata r:id="rId34" o:title="Ein Bild, das Text, Schrift, weiß, Typografie enthält.&#10;&#10;KI-generierte Inhalte können fehlerhaft sein"/>
                  </v:shape>
                  <v:shape id="Grafik 1" o:spid="_x0000_s1061" type="#_x0000_t75" style="position:absolute;left:9899;top:6952;width:14192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">
                    <v:imagedata r:id="rId35" o:title=""/>
                  </v:shape>
                </v:group>
                <v:shape id="Textfeld 1" o:spid="_x0000_s1062" type="#_x0000_t202" style="position:absolute;top:10725;width:508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" stroked="f">
                  <v:textbox style="mso-fit-shape-to-text:t" inset="0,0,0,0">
                    <w:txbxContent>
                      <w:p w14:paraId="0E9FE4A8" w14:textId="3635275F" w:rsidR="00582BDB" w:rsidRPr="009A1171" w:rsidRDefault="00582BDB" w:rsidP="00582BDB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Screenshots aus meinem Editor («</w:t>
                        </w:r>
                        <w:proofErr w:type="spellStart"/>
                        <w:proofErr w:type="gramStart"/>
                        <w:r>
                          <w:t>compose.yaml</w:t>
                        </w:r>
                        <w:proofErr w:type="spellEnd"/>
                        <w:proofErr w:type="gramEnd"/>
                        <w:r>
                          <w:t>» -file)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1795C00" w14:textId="5B5E1430" w:rsidR="00582BDB" w:rsidRDefault="00660802" w:rsidP="00814800">
      <w:pPr>
        <w:pStyle w:val="berschrift1"/>
        <w:rPr>
          <w:noProof/>
        </w:rPr>
      </w:pPr>
      <w:bookmarkStart w:id="4" w:name="_Toc212214376"/>
      <w:r>
        <w:rPr>
          <w:noProof/>
        </w:rPr>
        <w:lastRenderedPageBreak/>
        <w:t>Tests</w:t>
      </w:r>
      <w:bookmarkEnd w:id="4"/>
    </w:p>
    <w:p w14:paraId="0A5534F1" w14:textId="478D0D01" w:rsidR="00660802" w:rsidRDefault="00660802" w:rsidP="00660802">
      <w:r>
        <w:t>In diesen Schritten habe ich mehrere Tests durchgeführt.</w:t>
      </w:r>
    </w:p>
    <w:p w14:paraId="600632FC" w14:textId="0FABDE60" w:rsidR="00660802" w:rsidRDefault="001216B8" w:rsidP="00660802">
      <w:pPr>
        <w:pStyle w:val="Listenabsatz"/>
        <w:numPr>
          <w:ilvl w:val="0"/>
          <w:numId w:val="1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F7EB036" wp14:editId="52E315A9">
                <wp:simplePos x="0" y="0"/>
                <wp:positionH relativeFrom="column">
                  <wp:posOffset>-1144</wp:posOffset>
                </wp:positionH>
                <wp:positionV relativeFrom="paragraph">
                  <wp:posOffset>428006</wp:posOffset>
                </wp:positionV>
                <wp:extent cx="5759450" cy="2125345"/>
                <wp:effectExtent l="0" t="0" r="0" b="8255"/>
                <wp:wrapTopAndBottom/>
                <wp:docPr id="895940917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125345"/>
                          <a:chOff x="0" y="0"/>
                          <a:chExt cx="5759450" cy="2125345"/>
                        </a:xfrm>
                      </wpg:grpSpPr>
                      <pic:pic xmlns:pic="http://schemas.openxmlformats.org/drawingml/2006/picture">
                        <pic:nvPicPr>
                          <pic:cNvPr id="1646295695" name="Grafik 1" descr="Ein Bild, das Text, Screenshot, Software, Multimedia-Software enthält.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800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7689844" name="Textfeld 1"/>
                        <wps:cNvSpPr txBox="1"/>
                        <wps:spPr>
                          <a:xfrm>
                            <a:off x="0" y="1858645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7A881C" w14:textId="3B346AB1" w:rsidR="001216B8" w:rsidRPr="00997453" w:rsidRDefault="001216B8" w:rsidP="001216B8">
                              <w:pPr>
                                <w:pStyle w:val="Beschriftung"/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Screenshot aus meinem Terminal (Visual Studio Code)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7EB036" id="Gruppieren 15" o:spid="_x0000_s1063" style="position:absolute;left:0;text-align:left;margin-left:-.1pt;margin-top:33.7pt;width:453.5pt;height:167.35pt;z-index:251694080" coordsize="57594,2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">
                <v:shape id="Grafik 1" o:spid="_x0000_s1064" type="#_x0000_t75" alt="Ein Bild, das Text, Screenshot, Software, Multimedia-Software enthält." style="position:absolute;width:57594;height:18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">
                  <v:imagedata r:id="rId37" o:title="Ein Bild, das Text, Screenshot, Software, Multimedia-Software enthält"/>
                </v:shape>
                <v:shape id="Textfeld 1" o:spid="_x0000_s1065" type="#_x0000_t202" style="position:absolute;top:18586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" stroked="f">
                  <v:textbox style="mso-fit-shape-to-text:t" inset="0,0,0,0">
                    <w:txbxContent>
                      <w:p w14:paraId="527A881C" w14:textId="3B346AB1" w:rsidR="001216B8" w:rsidRPr="00997453" w:rsidRDefault="001216B8" w:rsidP="001216B8">
                        <w:pPr>
                          <w:pStyle w:val="Beschriftung"/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Screenshot aus meinem Terminal (Visual Studio Code)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60802">
        <w:t>Zuerst habe ich mit dem Befehl «</w:t>
      </w:r>
      <w:proofErr w:type="spellStart"/>
      <w:r w:rsidR="00660802" w:rsidRPr="00660802">
        <w:t>docker</w:t>
      </w:r>
      <w:proofErr w:type="spellEnd"/>
      <w:r w:rsidR="00660802" w:rsidRPr="00660802">
        <w:t xml:space="preserve"> </w:t>
      </w:r>
      <w:proofErr w:type="spellStart"/>
      <w:r w:rsidR="00660802" w:rsidRPr="00660802">
        <w:t>compose</w:t>
      </w:r>
      <w:proofErr w:type="spellEnd"/>
      <w:r w:rsidR="00660802" w:rsidRPr="00660802">
        <w:t xml:space="preserve"> </w:t>
      </w:r>
      <w:proofErr w:type="spellStart"/>
      <w:r w:rsidR="00660802" w:rsidRPr="00660802">
        <w:t>run</w:t>
      </w:r>
      <w:proofErr w:type="spellEnd"/>
      <w:r w:rsidR="00660802" w:rsidRPr="00660802">
        <w:t xml:space="preserve"> </w:t>
      </w:r>
      <w:proofErr w:type="spellStart"/>
      <w:r w:rsidR="00660802" w:rsidRPr="00660802">
        <w:t>server</w:t>
      </w:r>
      <w:proofErr w:type="spellEnd"/>
      <w:r w:rsidR="00660802" w:rsidRPr="00660802">
        <w:t xml:space="preserve"> </w:t>
      </w:r>
      <w:proofErr w:type="spellStart"/>
      <w:r w:rsidR="00660802" w:rsidRPr="00660802">
        <w:t>npm</w:t>
      </w:r>
      <w:proofErr w:type="spellEnd"/>
      <w:r w:rsidR="00660802" w:rsidRPr="00660802">
        <w:t xml:space="preserve"> </w:t>
      </w:r>
      <w:proofErr w:type="spellStart"/>
      <w:r w:rsidR="00660802" w:rsidRPr="00660802">
        <w:t>run</w:t>
      </w:r>
      <w:proofErr w:type="spellEnd"/>
      <w:r w:rsidR="00660802" w:rsidRPr="00660802">
        <w:t xml:space="preserve"> </w:t>
      </w:r>
      <w:proofErr w:type="spellStart"/>
      <w:r w:rsidR="00660802" w:rsidRPr="00660802">
        <w:t>test</w:t>
      </w:r>
      <w:proofErr w:type="spellEnd"/>
      <w:r w:rsidR="00660802">
        <w:t>»</w:t>
      </w:r>
      <w:r>
        <w:t xml:space="preserve"> im Terminal die «</w:t>
      </w:r>
      <w:proofErr w:type="spellStart"/>
      <w:proofErr w:type="gramStart"/>
      <w:r>
        <w:t>package.json</w:t>
      </w:r>
      <w:proofErr w:type="spellEnd"/>
      <w:proofErr w:type="gramEnd"/>
      <w:r>
        <w:t>» -Datei getestet.</w:t>
      </w:r>
      <w:r w:rsidRPr="001216B8">
        <w:rPr>
          <w:noProof/>
        </w:rPr>
        <w:t xml:space="preserve"> </w:t>
      </w:r>
    </w:p>
    <w:p w14:paraId="67FCB254" w14:textId="16EA3FEA" w:rsidR="001216B8" w:rsidRDefault="001216B8" w:rsidP="00660802">
      <w:pPr>
        <w:pStyle w:val="Listenabsatz"/>
        <w:numPr>
          <w:ilvl w:val="0"/>
          <w:numId w:val="1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50D0135" wp14:editId="6CC2E229">
                <wp:simplePos x="0" y="0"/>
                <wp:positionH relativeFrom="column">
                  <wp:posOffset>-1144</wp:posOffset>
                </wp:positionH>
                <wp:positionV relativeFrom="paragraph">
                  <wp:posOffset>2551115</wp:posOffset>
                </wp:positionV>
                <wp:extent cx="5759450" cy="1785620"/>
                <wp:effectExtent l="0" t="0" r="0" b="5080"/>
                <wp:wrapTopAndBottom/>
                <wp:docPr id="1031433438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785620"/>
                          <a:chOff x="0" y="0"/>
                          <a:chExt cx="5759450" cy="1785620"/>
                        </a:xfrm>
                      </wpg:grpSpPr>
                      <pic:pic xmlns:pic="http://schemas.openxmlformats.org/drawingml/2006/picture">
                        <pic:nvPicPr>
                          <pic:cNvPr id="239344913" name="Grafik 1" descr="Ein Bild, das Text, Screenshot, Schrift enthält.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46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8104977" name="Textfeld 1"/>
                        <wps:cNvSpPr txBox="1"/>
                        <wps:spPr>
                          <a:xfrm>
                            <a:off x="0" y="1518920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183B37" w14:textId="34BD5E90" w:rsidR="001216B8" w:rsidRPr="000D58FE" w:rsidRDefault="001216B8" w:rsidP="001216B8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 - Screenshot von meinem Editor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D0135" id="Gruppieren 16" o:spid="_x0000_s1066" style="position:absolute;left:0;text-align:left;margin-left:-.1pt;margin-top:200.9pt;width:453.5pt;height:140.6pt;z-index:251698176" coordsize="57594,17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">
                <v:shape id="Grafik 1" o:spid="_x0000_s1067" type="#_x0000_t75" alt="Ein Bild, das Text, Screenshot, Schrift enthält." style="position:absolute;width:57594;height:14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">
                  <v:imagedata r:id="rId39" o:title="Ein Bild, das Text, Screenshot, Schrift enthält"/>
                </v:shape>
                <v:shape id="Textfeld 1" o:spid="_x0000_s1068" type="#_x0000_t202" style="position:absolute;top:15189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" stroked="f">
                  <v:textbox style="mso-fit-shape-to-text:t" inset="0,0,0,0">
                    <w:txbxContent>
                      <w:p w14:paraId="3B183B37" w14:textId="34BD5E90" w:rsidR="001216B8" w:rsidRPr="000D58FE" w:rsidRDefault="001216B8" w:rsidP="001216B8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Screenshot von meinem Editor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w:t>Im zweiten Schritt habe ich die Docker-Datei aktuallisiert, um eine neue Testphase hinzuzufügen.</w:t>
      </w:r>
      <w:r w:rsidRPr="001216B8">
        <w:rPr>
          <w:noProof/>
        </w:rPr>
        <w:t xml:space="preserve"> </w:t>
      </w:r>
    </w:p>
    <w:p w14:paraId="1B306C75" w14:textId="794E66FA" w:rsidR="00D77FE2" w:rsidRDefault="00CA689E" w:rsidP="00660802">
      <w:pPr>
        <w:pStyle w:val="Listenabsatz"/>
        <w:numPr>
          <w:ilvl w:val="0"/>
          <w:numId w:val="14"/>
        </w:num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FB8518B" wp14:editId="0B6B4312">
                <wp:simplePos x="0" y="0"/>
                <wp:positionH relativeFrom="column">
                  <wp:posOffset>678988</wp:posOffset>
                </wp:positionH>
                <wp:positionV relativeFrom="paragraph">
                  <wp:posOffset>2468229</wp:posOffset>
                </wp:positionV>
                <wp:extent cx="4405630" cy="2881431"/>
                <wp:effectExtent l="0" t="0" r="0" b="0"/>
                <wp:wrapTopAndBottom/>
                <wp:docPr id="1724238081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5630" cy="2881431"/>
                          <a:chOff x="0" y="0"/>
                          <a:chExt cx="4405630" cy="2881431"/>
                        </a:xfrm>
                      </wpg:grpSpPr>
                      <pic:pic xmlns:pic="http://schemas.openxmlformats.org/drawingml/2006/picture">
                        <pic:nvPicPr>
                          <pic:cNvPr id="2080180499" name="Grafik 1" descr="Ein Bild, das Text, Screenshot, Schrift, Design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630" cy="2867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7341426" name="Textfeld 1"/>
                        <wps:cNvSpPr txBox="1"/>
                        <wps:spPr>
                          <a:xfrm>
                            <a:off x="0" y="2614731"/>
                            <a:ext cx="44056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7BD967" w14:textId="683C716E" w:rsidR="00CA689E" w:rsidRPr="00320076" w:rsidRDefault="00CA689E" w:rsidP="00CA689E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- Screenshot Terminal - Erwartetes Ergebnis von Test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8518B" id="Gruppieren 17" o:spid="_x0000_s1069" style="position:absolute;left:0;text-align:left;margin-left:53.45pt;margin-top:194.35pt;width:346.9pt;height:226.9pt;z-index:251702272" coordsize="44056,28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">
                <v:shape id="Grafik 1" o:spid="_x0000_s1070" type="#_x0000_t75" alt="Ein Bild, das Text, Screenshot, Schrift, Design enthält.&#10;&#10;KI-generierte Inhalte können fehlerhaft sein." style="position:absolute;width:44056;height:2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">
                  <v:imagedata r:id="rId41" o:title="Ein Bild, das Text, Screenshot, Schrift, Design enthält.&#10;&#10;KI-generierte Inhalte können fehlerhaft sein"/>
                </v:shape>
                <v:shape id="Textfeld 1" o:spid="_x0000_s1071" type="#_x0000_t202" style="position:absolute;top:26147;width:4405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" stroked="f">
                  <v:textbox style="mso-fit-shape-to-text:t" inset="0,0,0,0">
                    <w:txbxContent>
                      <w:p w14:paraId="667BD967" w14:textId="683C716E" w:rsidR="00CA689E" w:rsidRPr="00320076" w:rsidRDefault="00CA689E" w:rsidP="00CA689E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Screenshot Terminal - Erwartetes Ergebnis von Test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F1FD7">
        <w:rPr>
          <w:noProof/>
        </w:rPr>
        <w:t>Nun konnte ich mit dem Befehl «</w:t>
      </w:r>
      <w:r w:rsidR="005F1FD7" w:rsidRPr="005F1FD7">
        <w:rPr>
          <w:noProof/>
        </w:rPr>
        <w:t>docker build -t node-docker-image-test --progress=plain --no-cache --target test</w:t>
      </w:r>
      <w:r w:rsidR="005F1FD7">
        <w:rPr>
          <w:noProof/>
        </w:rPr>
        <w:t xml:space="preserve"> .»  </w:t>
      </w:r>
      <w:r w:rsidR="005F1FD7" w:rsidRPr="005F1FD7">
        <w:rPr>
          <w:noProof/>
        </w:rPr>
        <w:t>ein neues Image mit der Testphase als Ziel erstellen und die Testergebnisse anzeigen</w:t>
      </w:r>
      <w:r w:rsidR="005F1FD7">
        <w:rPr>
          <w:noProof/>
        </w:rPr>
        <w:t>.</w:t>
      </w:r>
      <w:r w:rsidRPr="00CA689E">
        <w:rPr>
          <w:noProof/>
        </w:rPr>
        <w:t xml:space="preserve"> </w:t>
      </w:r>
    </w:p>
    <w:p w14:paraId="22428BAF" w14:textId="77777777" w:rsidR="00D77FE2" w:rsidRDefault="00D77FE2" w:rsidP="00D77FE2">
      <w:pPr>
        <w:pStyle w:val="berschrift1"/>
        <w:rPr>
          <w:noProof/>
        </w:rPr>
      </w:pPr>
      <w:bookmarkStart w:id="5" w:name="_Toc212214377"/>
      <w:r>
        <w:rPr>
          <w:noProof/>
        </w:rPr>
        <w:lastRenderedPageBreak/>
        <w:t>Erstellung der README.md &amp; Verwendung von Git</w:t>
      </w:r>
      <w:bookmarkEnd w:id="5"/>
    </w:p>
    <w:p w14:paraId="71AF9E07" w14:textId="66CEB9DA" w:rsidR="001216B8" w:rsidRDefault="00D77FE2" w:rsidP="00D77FE2">
      <w:pPr>
        <w:rPr>
          <w:noProof/>
        </w:rPr>
      </w:pPr>
      <w:r>
        <w:rPr>
          <w:noProof/>
        </w:rPr>
        <w:t xml:space="preserve">Um das readme zu machen musste ich kein neues erstellen. Ich konnte das bestehende </w:t>
      </w:r>
      <w:r w:rsidR="00EF4982">
        <w:rPr>
          <w:noProof/>
        </w:rPr>
        <w:t xml:space="preserve">markdown </w:t>
      </w:r>
      <w:r>
        <w:rPr>
          <w:noProof/>
        </w:rPr>
        <w:t>des Auftrages nehmen</w:t>
      </w:r>
      <w:r w:rsidR="00EF4982">
        <w:rPr>
          <w:noProof/>
        </w:rPr>
        <w:t>, den Inhalt löschen und meine Anleitung zur Installation der To-Do Applikation hineinschreiben.</w:t>
      </w:r>
    </w:p>
    <w:p w14:paraId="1B509066" w14:textId="70A501BE" w:rsidR="00EF4982" w:rsidRDefault="00EF4982" w:rsidP="00D77FE2">
      <w:pPr>
        <w:rPr>
          <w:noProof/>
        </w:rPr>
      </w:pPr>
      <w:r>
        <w:rPr>
          <w:noProof/>
        </w:rPr>
        <w:t>Um die README.md -Dateil wieder auf GitHub Hochzuladen, habe ich folgende Schritte gemacht:</w:t>
      </w:r>
    </w:p>
    <w:p w14:paraId="2458B5F5" w14:textId="3E551F82" w:rsidR="00EF4982" w:rsidRDefault="00EF4982" w:rsidP="00EF4982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2A69631" wp14:editId="2CF8CCE7">
                <wp:simplePos x="0" y="0"/>
                <wp:positionH relativeFrom="column">
                  <wp:posOffset>-1144</wp:posOffset>
                </wp:positionH>
                <wp:positionV relativeFrom="paragraph">
                  <wp:posOffset>651164</wp:posOffset>
                </wp:positionV>
                <wp:extent cx="5759450" cy="946785"/>
                <wp:effectExtent l="0" t="0" r="0" b="5715"/>
                <wp:wrapTopAndBottom/>
                <wp:docPr id="1568537638" name="Gruppieren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946785"/>
                          <a:chOff x="0" y="0"/>
                          <a:chExt cx="5759450" cy="946785"/>
                        </a:xfrm>
                      </wpg:grpSpPr>
                      <pic:pic xmlns:pic="http://schemas.openxmlformats.org/drawingml/2006/picture">
                        <pic:nvPicPr>
                          <pic:cNvPr id="752392608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621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1556718" name="Textfeld 1"/>
                        <wps:cNvSpPr txBox="1"/>
                        <wps:spPr>
                          <a:xfrm>
                            <a:off x="0" y="680085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5831D8" w14:textId="5AED6C1C" w:rsidR="00EF4982" w:rsidRPr="00A44225" w:rsidRDefault="00EF4982" w:rsidP="00EF4982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713902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- Screenshot Terminal Visual Studio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A69631" id="Gruppieren 18" o:spid="_x0000_s1072" style="position:absolute;left:0;text-align:left;margin-left:-.1pt;margin-top:51.25pt;width:453.5pt;height:74.55pt;z-index:251706368" coordsize="57594,9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">
                <v:shape id="Grafik 1" o:spid="_x0000_s1073" type="#_x0000_t75" style="position:absolute;width:57594;height:6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">
                  <v:imagedata r:id="rId43" o:title=""/>
                </v:shape>
                <v:shape id="Textfeld 1" o:spid="_x0000_s1074" type="#_x0000_t202" style="position:absolute;top:6800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" stroked="f">
                  <v:textbox style="mso-fit-shape-to-text:t" inset="0,0,0,0">
                    <w:txbxContent>
                      <w:p w14:paraId="5A5831D8" w14:textId="5AED6C1C" w:rsidR="00EF4982" w:rsidRPr="00A44225" w:rsidRDefault="00EF4982" w:rsidP="00EF4982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713902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Screenshot Terminal Visual Studio Code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w:t>Während der gesammten Erstellung der Anleitung habe ich vortwährend Commits gemacht, um meine Änderungen festzuhalten. Dies macht man mit dem Git-Befehl «git commit -m «eine Nachricht für den Commit»»</w:t>
      </w:r>
      <w:r w:rsidRPr="00EF4982">
        <w:rPr>
          <w:noProof/>
        </w:rPr>
        <w:t xml:space="preserve"> </w:t>
      </w:r>
    </w:p>
    <w:p w14:paraId="1CFD67E7" w14:textId="3C7A839C" w:rsidR="00EF4982" w:rsidRDefault="00713902" w:rsidP="00EF4982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317BDF4" wp14:editId="1BD949E0">
                <wp:simplePos x="0" y="0"/>
                <wp:positionH relativeFrom="column">
                  <wp:posOffset>-1144</wp:posOffset>
                </wp:positionH>
                <wp:positionV relativeFrom="paragraph">
                  <wp:posOffset>1402783</wp:posOffset>
                </wp:positionV>
                <wp:extent cx="5759450" cy="2268855"/>
                <wp:effectExtent l="0" t="0" r="0" b="0"/>
                <wp:wrapTopAndBottom/>
                <wp:docPr id="1458767650" name="Gruppieren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268855"/>
                          <a:chOff x="0" y="0"/>
                          <a:chExt cx="5759450" cy="2268855"/>
                        </a:xfrm>
                      </wpg:grpSpPr>
                      <pic:pic xmlns:pic="http://schemas.openxmlformats.org/drawingml/2006/picture">
                        <pic:nvPicPr>
                          <pic:cNvPr id="547371536" name="Grafik 1" descr="Ein Bild, das Text, Screenshot, Schrift enthält.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948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0281192" name="Textfeld 1"/>
                        <wps:cNvSpPr txBox="1"/>
                        <wps:spPr>
                          <a:xfrm>
                            <a:off x="0" y="2002155"/>
                            <a:ext cx="57594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81393C" w14:textId="778F3AE2" w:rsidR="00713902" w:rsidRPr="008B05FE" w:rsidRDefault="00713902" w:rsidP="00713902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- Screenshot Terminal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7BDF4" id="Gruppieren 19" o:spid="_x0000_s1075" style="position:absolute;left:0;text-align:left;margin-left:-.1pt;margin-top:110.45pt;width:453.5pt;height:178.65pt;z-index:251710464" coordsize="57594,22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">
                <v:shape id="Grafik 1" o:spid="_x0000_s1076" type="#_x0000_t75" alt="Ein Bild, das Text, Screenshot, Schrift enthält." style="position:absolute;width:57594;height:19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">
                  <v:imagedata r:id="rId45" o:title="Ein Bild, das Text, Screenshot, Schrift enthält"/>
                </v:shape>
                <v:shape id="Textfeld 1" o:spid="_x0000_s1077" type="#_x0000_t202" style="position:absolute;top:20021;width:575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" stroked="f">
                  <v:textbox style="mso-fit-shape-to-text:t" inset="0,0,0,0">
                    <w:txbxContent>
                      <w:p w14:paraId="3A81393C" w14:textId="778F3AE2" w:rsidR="00713902" w:rsidRPr="008B05FE" w:rsidRDefault="00713902" w:rsidP="00713902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Screenshot Terminal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F4982">
        <w:rPr>
          <w:noProof/>
        </w:rPr>
        <w:t>Im Zweiten Schritt musste ich die Änderungen wieder auf GitHub Hochladen. Das macht man mit dem Git-Befehl «git push».</w:t>
      </w:r>
      <w:r w:rsidRPr="00713902">
        <w:rPr>
          <w:noProof/>
        </w:rPr>
        <w:t xml:space="preserve"> </w:t>
      </w:r>
    </w:p>
    <w:p w14:paraId="1BACDE2D" w14:textId="6E43F5B4" w:rsidR="00D77FE2" w:rsidRDefault="00713902" w:rsidP="00713902">
      <w:pPr>
        <w:pStyle w:val="berschrift1"/>
      </w:pPr>
      <w:r>
        <w:br w:type="page"/>
      </w:r>
      <w:bookmarkStart w:id="6" w:name="_Toc212214378"/>
      <w:r>
        <w:lastRenderedPageBreak/>
        <w:t>Schluss</w:t>
      </w:r>
      <w:bookmarkEnd w:id="6"/>
    </w:p>
    <w:p w14:paraId="7020BEE1" w14:textId="4E6C7EE9" w:rsidR="00713902" w:rsidRPr="00713902" w:rsidRDefault="00713902" w:rsidP="00713902">
      <w:r>
        <w:t xml:space="preserve">Leider bin ich mit der Anleitung von </w:t>
      </w:r>
      <w:proofErr w:type="spellStart"/>
      <w:r>
        <w:t>dockerdocs</w:t>
      </w:r>
      <w:proofErr w:type="spellEnd"/>
      <w:r>
        <w:t xml:space="preserve"> noch nicht ganz fertig geworden. Mit der Dokumentation und Anleitung bin ich fertig</w:t>
      </w:r>
      <w:r w:rsidR="003D564F">
        <w:t>.</w:t>
      </w:r>
    </w:p>
    <w:sectPr w:rsidR="00713902" w:rsidRPr="00713902" w:rsidSect="00E24CB4">
      <w:headerReference w:type="default" r:id="rId46"/>
      <w:footerReference w:type="default" r:id="rId47"/>
      <w:pgSz w:w="11906" w:h="16838"/>
      <w:pgMar w:top="1418" w:right="1418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FC3F8D" w14:textId="77777777" w:rsidR="000370CE" w:rsidRPr="00F82152" w:rsidRDefault="000370CE" w:rsidP="004A4852">
      <w:pPr>
        <w:spacing w:after="0" w:line="240" w:lineRule="auto"/>
      </w:pPr>
      <w:r w:rsidRPr="00F82152">
        <w:separator/>
      </w:r>
    </w:p>
  </w:endnote>
  <w:endnote w:type="continuationSeparator" w:id="0">
    <w:p w14:paraId="0A39DD7D" w14:textId="77777777" w:rsidR="000370CE" w:rsidRPr="00F82152" w:rsidRDefault="000370CE" w:rsidP="004A4852">
      <w:pPr>
        <w:spacing w:after="0" w:line="240" w:lineRule="auto"/>
      </w:pPr>
      <w:r w:rsidRPr="00F8215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70F34" w14:textId="77777777" w:rsidR="00E24CB4" w:rsidRPr="00F82152" w:rsidRDefault="00E24CB4" w:rsidP="00BD2171">
    <w:pPr>
      <w:pStyle w:val="Fuzeile"/>
      <w:jc w:val="center"/>
      <w:rPr>
        <w:color w:val="156082" w:themeColor="accent1"/>
      </w:rPr>
    </w:pPr>
    <w:r w:rsidRPr="00F82152">
      <w:rPr>
        <w:color w:val="156082" w:themeColor="accent1"/>
      </w:rPr>
      <w:t xml:space="preserve">Seite </w:t>
    </w:r>
    <w:r w:rsidRPr="00F82152">
      <w:rPr>
        <w:color w:val="156082" w:themeColor="accent1"/>
      </w:rPr>
      <w:fldChar w:fldCharType="begin"/>
    </w:r>
    <w:r w:rsidRPr="00F82152">
      <w:rPr>
        <w:color w:val="156082" w:themeColor="accent1"/>
      </w:rPr>
      <w:instrText>PAGE  \* Arabic  \* MERGEFORMAT</w:instrText>
    </w:r>
    <w:r w:rsidRPr="00F82152">
      <w:rPr>
        <w:color w:val="156082" w:themeColor="accent1"/>
      </w:rPr>
      <w:fldChar w:fldCharType="separate"/>
    </w:r>
    <w:r w:rsidRPr="00F82152">
      <w:rPr>
        <w:color w:val="156082" w:themeColor="accent1"/>
      </w:rPr>
      <w:t>2</w:t>
    </w:r>
    <w:r w:rsidRPr="00F82152">
      <w:rPr>
        <w:color w:val="156082" w:themeColor="accent1"/>
      </w:rPr>
      <w:fldChar w:fldCharType="end"/>
    </w:r>
    <w:r w:rsidRPr="00F82152">
      <w:rPr>
        <w:color w:val="156082" w:themeColor="accent1"/>
      </w:rPr>
      <w:t xml:space="preserve"> von </w:t>
    </w:r>
    <w:r w:rsidRPr="00F82152">
      <w:rPr>
        <w:color w:val="156082" w:themeColor="accent1"/>
      </w:rPr>
      <w:fldChar w:fldCharType="begin"/>
    </w:r>
    <w:r w:rsidRPr="00F82152">
      <w:rPr>
        <w:color w:val="156082" w:themeColor="accent1"/>
      </w:rPr>
      <w:instrText>NUMPAGES \* Arabisch \* MERGEFORMAT</w:instrText>
    </w:r>
    <w:r w:rsidRPr="00F82152">
      <w:rPr>
        <w:color w:val="156082" w:themeColor="accent1"/>
      </w:rPr>
      <w:fldChar w:fldCharType="separate"/>
    </w:r>
    <w:r w:rsidRPr="00F82152">
      <w:rPr>
        <w:color w:val="156082" w:themeColor="accent1"/>
      </w:rPr>
      <w:t>2</w:t>
    </w:r>
    <w:r w:rsidRPr="00F82152">
      <w:rPr>
        <w:color w:val="156082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C5C690" w14:textId="77777777" w:rsidR="000370CE" w:rsidRPr="00F82152" w:rsidRDefault="000370CE" w:rsidP="004A4852">
      <w:pPr>
        <w:spacing w:after="0" w:line="240" w:lineRule="auto"/>
      </w:pPr>
      <w:r w:rsidRPr="00F82152">
        <w:separator/>
      </w:r>
    </w:p>
  </w:footnote>
  <w:footnote w:type="continuationSeparator" w:id="0">
    <w:p w14:paraId="3A53965C" w14:textId="77777777" w:rsidR="000370CE" w:rsidRPr="00F82152" w:rsidRDefault="000370CE" w:rsidP="004A4852">
      <w:pPr>
        <w:spacing w:after="0" w:line="240" w:lineRule="auto"/>
      </w:pPr>
      <w:r w:rsidRPr="00F8215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B9CE5C" w14:textId="6C4AF98F" w:rsidR="00E24CB4" w:rsidRPr="00F82152" w:rsidRDefault="00000000" w:rsidP="00BD2171">
    <w:pPr>
      <w:spacing w:line="264" w:lineRule="auto"/>
    </w:pPr>
    <w:sdt>
      <w:sdtPr>
        <w:rPr>
          <w:color w:val="156082" w:themeColor="accent1"/>
          <w:sz w:val="20"/>
          <w:szCs w:val="20"/>
        </w:rPr>
        <w:alias w:val="Titel"/>
        <w:id w:val="1552425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054A95">
          <w:rPr>
            <w:color w:val="156082" w:themeColor="accent1"/>
            <w:sz w:val="20"/>
            <w:szCs w:val="20"/>
          </w:rPr>
          <w:t>Docker-Projekt Dokumentation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80865"/>
    <w:multiLevelType w:val="hybridMultilevel"/>
    <w:tmpl w:val="59125A02"/>
    <w:lvl w:ilvl="0" w:tplc="0807000F">
      <w:start w:val="1"/>
      <w:numFmt w:val="decimal"/>
      <w:lvlText w:val="%1."/>
      <w:lvlJc w:val="left"/>
      <w:pPr>
        <w:ind w:left="3600" w:hanging="360"/>
      </w:pPr>
    </w:lvl>
    <w:lvl w:ilvl="1" w:tplc="08070019" w:tentative="1">
      <w:start w:val="1"/>
      <w:numFmt w:val="lowerLetter"/>
      <w:lvlText w:val="%2."/>
      <w:lvlJc w:val="left"/>
      <w:pPr>
        <w:ind w:left="4320" w:hanging="360"/>
      </w:pPr>
    </w:lvl>
    <w:lvl w:ilvl="2" w:tplc="0807001B" w:tentative="1">
      <w:start w:val="1"/>
      <w:numFmt w:val="lowerRoman"/>
      <w:lvlText w:val="%3."/>
      <w:lvlJc w:val="right"/>
      <w:pPr>
        <w:ind w:left="5040" w:hanging="180"/>
      </w:pPr>
    </w:lvl>
    <w:lvl w:ilvl="3" w:tplc="0807000F" w:tentative="1">
      <w:start w:val="1"/>
      <w:numFmt w:val="decimal"/>
      <w:lvlText w:val="%4."/>
      <w:lvlJc w:val="left"/>
      <w:pPr>
        <w:ind w:left="5760" w:hanging="360"/>
      </w:pPr>
    </w:lvl>
    <w:lvl w:ilvl="4" w:tplc="08070019" w:tentative="1">
      <w:start w:val="1"/>
      <w:numFmt w:val="lowerLetter"/>
      <w:lvlText w:val="%5."/>
      <w:lvlJc w:val="left"/>
      <w:pPr>
        <w:ind w:left="6480" w:hanging="360"/>
      </w:pPr>
    </w:lvl>
    <w:lvl w:ilvl="5" w:tplc="0807001B" w:tentative="1">
      <w:start w:val="1"/>
      <w:numFmt w:val="lowerRoman"/>
      <w:lvlText w:val="%6."/>
      <w:lvlJc w:val="right"/>
      <w:pPr>
        <w:ind w:left="7200" w:hanging="180"/>
      </w:pPr>
    </w:lvl>
    <w:lvl w:ilvl="6" w:tplc="0807000F" w:tentative="1">
      <w:start w:val="1"/>
      <w:numFmt w:val="decimal"/>
      <w:lvlText w:val="%7."/>
      <w:lvlJc w:val="left"/>
      <w:pPr>
        <w:ind w:left="7920" w:hanging="360"/>
      </w:pPr>
    </w:lvl>
    <w:lvl w:ilvl="7" w:tplc="08070019" w:tentative="1">
      <w:start w:val="1"/>
      <w:numFmt w:val="lowerLetter"/>
      <w:lvlText w:val="%8."/>
      <w:lvlJc w:val="left"/>
      <w:pPr>
        <w:ind w:left="8640" w:hanging="360"/>
      </w:pPr>
    </w:lvl>
    <w:lvl w:ilvl="8" w:tplc="0807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20262DC"/>
    <w:multiLevelType w:val="hybridMultilevel"/>
    <w:tmpl w:val="CC8A76CC"/>
    <w:lvl w:ilvl="0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1803C3"/>
    <w:multiLevelType w:val="hybridMultilevel"/>
    <w:tmpl w:val="13F2704C"/>
    <w:lvl w:ilvl="0" w:tplc="0807000F">
      <w:start w:val="1"/>
      <w:numFmt w:val="decimal"/>
      <w:lvlText w:val="%1."/>
      <w:lvlJc w:val="left"/>
      <w:pPr>
        <w:ind w:left="3600" w:hanging="360"/>
      </w:pPr>
    </w:lvl>
    <w:lvl w:ilvl="1" w:tplc="08070019" w:tentative="1">
      <w:start w:val="1"/>
      <w:numFmt w:val="lowerLetter"/>
      <w:lvlText w:val="%2."/>
      <w:lvlJc w:val="left"/>
      <w:pPr>
        <w:ind w:left="4320" w:hanging="360"/>
      </w:pPr>
    </w:lvl>
    <w:lvl w:ilvl="2" w:tplc="0807001B" w:tentative="1">
      <w:start w:val="1"/>
      <w:numFmt w:val="lowerRoman"/>
      <w:lvlText w:val="%3."/>
      <w:lvlJc w:val="right"/>
      <w:pPr>
        <w:ind w:left="5040" w:hanging="180"/>
      </w:pPr>
    </w:lvl>
    <w:lvl w:ilvl="3" w:tplc="0807000F" w:tentative="1">
      <w:start w:val="1"/>
      <w:numFmt w:val="decimal"/>
      <w:lvlText w:val="%4."/>
      <w:lvlJc w:val="left"/>
      <w:pPr>
        <w:ind w:left="5760" w:hanging="360"/>
      </w:pPr>
    </w:lvl>
    <w:lvl w:ilvl="4" w:tplc="08070019" w:tentative="1">
      <w:start w:val="1"/>
      <w:numFmt w:val="lowerLetter"/>
      <w:lvlText w:val="%5."/>
      <w:lvlJc w:val="left"/>
      <w:pPr>
        <w:ind w:left="6480" w:hanging="360"/>
      </w:pPr>
    </w:lvl>
    <w:lvl w:ilvl="5" w:tplc="0807001B" w:tentative="1">
      <w:start w:val="1"/>
      <w:numFmt w:val="lowerRoman"/>
      <w:lvlText w:val="%6."/>
      <w:lvlJc w:val="right"/>
      <w:pPr>
        <w:ind w:left="7200" w:hanging="180"/>
      </w:pPr>
    </w:lvl>
    <w:lvl w:ilvl="6" w:tplc="0807000F" w:tentative="1">
      <w:start w:val="1"/>
      <w:numFmt w:val="decimal"/>
      <w:lvlText w:val="%7."/>
      <w:lvlJc w:val="left"/>
      <w:pPr>
        <w:ind w:left="7920" w:hanging="360"/>
      </w:pPr>
    </w:lvl>
    <w:lvl w:ilvl="7" w:tplc="08070019" w:tentative="1">
      <w:start w:val="1"/>
      <w:numFmt w:val="lowerLetter"/>
      <w:lvlText w:val="%8."/>
      <w:lvlJc w:val="left"/>
      <w:pPr>
        <w:ind w:left="8640" w:hanging="360"/>
      </w:pPr>
    </w:lvl>
    <w:lvl w:ilvl="8" w:tplc="0807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24D60C3"/>
    <w:multiLevelType w:val="hybridMultilevel"/>
    <w:tmpl w:val="C756CB68"/>
    <w:lvl w:ilvl="0" w:tplc="0807000F">
      <w:start w:val="1"/>
      <w:numFmt w:val="decimal"/>
      <w:lvlText w:val="%1."/>
      <w:lvlJc w:val="left"/>
      <w:pPr>
        <w:ind w:left="3600" w:hanging="360"/>
      </w:pPr>
    </w:lvl>
    <w:lvl w:ilvl="1" w:tplc="08070019" w:tentative="1">
      <w:start w:val="1"/>
      <w:numFmt w:val="lowerLetter"/>
      <w:lvlText w:val="%2."/>
      <w:lvlJc w:val="left"/>
      <w:pPr>
        <w:ind w:left="4320" w:hanging="360"/>
      </w:pPr>
    </w:lvl>
    <w:lvl w:ilvl="2" w:tplc="0807001B" w:tentative="1">
      <w:start w:val="1"/>
      <w:numFmt w:val="lowerRoman"/>
      <w:lvlText w:val="%3."/>
      <w:lvlJc w:val="right"/>
      <w:pPr>
        <w:ind w:left="5040" w:hanging="180"/>
      </w:pPr>
    </w:lvl>
    <w:lvl w:ilvl="3" w:tplc="0807000F" w:tentative="1">
      <w:start w:val="1"/>
      <w:numFmt w:val="decimal"/>
      <w:lvlText w:val="%4."/>
      <w:lvlJc w:val="left"/>
      <w:pPr>
        <w:ind w:left="5760" w:hanging="360"/>
      </w:pPr>
    </w:lvl>
    <w:lvl w:ilvl="4" w:tplc="08070019" w:tentative="1">
      <w:start w:val="1"/>
      <w:numFmt w:val="lowerLetter"/>
      <w:lvlText w:val="%5."/>
      <w:lvlJc w:val="left"/>
      <w:pPr>
        <w:ind w:left="6480" w:hanging="360"/>
      </w:pPr>
    </w:lvl>
    <w:lvl w:ilvl="5" w:tplc="0807001B" w:tentative="1">
      <w:start w:val="1"/>
      <w:numFmt w:val="lowerRoman"/>
      <w:lvlText w:val="%6."/>
      <w:lvlJc w:val="right"/>
      <w:pPr>
        <w:ind w:left="7200" w:hanging="180"/>
      </w:pPr>
    </w:lvl>
    <w:lvl w:ilvl="6" w:tplc="0807000F" w:tentative="1">
      <w:start w:val="1"/>
      <w:numFmt w:val="decimal"/>
      <w:lvlText w:val="%7."/>
      <w:lvlJc w:val="left"/>
      <w:pPr>
        <w:ind w:left="7920" w:hanging="360"/>
      </w:pPr>
    </w:lvl>
    <w:lvl w:ilvl="7" w:tplc="08070019" w:tentative="1">
      <w:start w:val="1"/>
      <w:numFmt w:val="lowerLetter"/>
      <w:lvlText w:val="%8."/>
      <w:lvlJc w:val="left"/>
      <w:pPr>
        <w:ind w:left="8640" w:hanging="360"/>
      </w:pPr>
    </w:lvl>
    <w:lvl w:ilvl="8" w:tplc="0807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6A34D17"/>
    <w:multiLevelType w:val="hybridMultilevel"/>
    <w:tmpl w:val="56B25F0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64B85"/>
    <w:multiLevelType w:val="hybridMultilevel"/>
    <w:tmpl w:val="FB1273AA"/>
    <w:lvl w:ilvl="0" w:tplc="ED186B2C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BFF0E16"/>
    <w:multiLevelType w:val="hybridMultilevel"/>
    <w:tmpl w:val="2C225AD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255031"/>
    <w:multiLevelType w:val="hybridMultilevel"/>
    <w:tmpl w:val="76B4584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7C4B02"/>
    <w:multiLevelType w:val="hybridMultilevel"/>
    <w:tmpl w:val="AF98FB4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E806FF"/>
    <w:multiLevelType w:val="hybridMultilevel"/>
    <w:tmpl w:val="147AC92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267A25"/>
    <w:multiLevelType w:val="hybridMultilevel"/>
    <w:tmpl w:val="6EA8C6E2"/>
    <w:lvl w:ilvl="0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AA71FB"/>
    <w:multiLevelType w:val="hybridMultilevel"/>
    <w:tmpl w:val="DB10AF9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9E6FEA"/>
    <w:multiLevelType w:val="hybridMultilevel"/>
    <w:tmpl w:val="8B026E1C"/>
    <w:lvl w:ilvl="0" w:tplc="0807000F">
      <w:start w:val="1"/>
      <w:numFmt w:val="decimal"/>
      <w:lvlText w:val="%1."/>
      <w:lvlJc w:val="left"/>
      <w:pPr>
        <w:ind w:left="3600" w:hanging="360"/>
      </w:pPr>
    </w:lvl>
    <w:lvl w:ilvl="1" w:tplc="08070019" w:tentative="1">
      <w:start w:val="1"/>
      <w:numFmt w:val="lowerLetter"/>
      <w:lvlText w:val="%2."/>
      <w:lvlJc w:val="left"/>
      <w:pPr>
        <w:ind w:left="4320" w:hanging="360"/>
      </w:pPr>
    </w:lvl>
    <w:lvl w:ilvl="2" w:tplc="0807001B" w:tentative="1">
      <w:start w:val="1"/>
      <w:numFmt w:val="lowerRoman"/>
      <w:lvlText w:val="%3."/>
      <w:lvlJc w:val="right"/>
      <w:pPr>
        <w:ind w:left="5040" w:hanging="180"/>
      </w:pPr>
    </w:lvl>
    <w:lvl w:ilvl="3" w:tplc="0807000F" w:tentative="1">
      <w:start w:val="1"/>
      <w:numFmt w:val="decimal"/>
      <w:lvlText w:val="%4."/>
      <w:lvlJc w:val="left"/>
      <w:pPr>
        <w:ind w:left="5760" w:hanging="360"/>
      </w:pPr>
    </w:lvl>
    <w:lvl w:ilvl="4" w:tplc="08070019" w:tentative="1">
      <w:start w:val="1"/>
      <w:numFmt w:val="lowerLetter"/>
      <w:lvlText w:val="%5."/>
      <w:lvlJc w:val="left"/>
      <w:pPr>
        <w:ind w:left="6480" w:hanging="360"/>
      </w:pPr>
    </w:lvl>
    <w:lvl w:ilvl="5" w:tplc="0807001B" w:tentative="1">
      <w:start w:val="1"/>
      <w:numFmt w:val="lowerRoman"/>
      <w:lvlText w:val="%6."/>
      <w:lvlJc w:val="right"/>
      <w:pPr>
        <w:ind w:left="7200" w:hanging="180"/>
      </w:pPr>
    </w:lvl>
    <w:lvl w:ilvl="6" w:tplc="0807000F" w:tentative="1">
      <w:start w:val="1"/>
      <w:numFmt w:val="decimal"/>
      <w:lvlText w:val="%7."/>
      <w:lvlJc w:val="left"/>
      <w:pPr>
        <w:ind w:left="7920" w:hanging="360"/>
      </w:pPr>
    </w:lvl>
    <w:lvl w:ilvl="7" w:tplc="08070019" w:tentative="1">
      <w:start w:val="1"/>
      <w:numFmt w:val="lowerLetter"/>
      <w:lvlText w:val="%8."/>
      <w:lvlJc w:val="left"/>
      <w:pPr>
        <w:ind w:left="8640" w:hanging="360"/>
      </w:pPr>
    </w:lvl>
    <w:lvl w:ilvl="8" w:tplc="0807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7BA12807"/>
    <w:multiLevelType w:val="hybridMultilevel"/>
    <w:tmpl w:val="8A1CCDD2"/>
    <w:lvl w:ilvl="0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DA44369"/>
    <w:multiLevelType w:val="hybridMultilevel"/>
    <w:tmpl w:val="8B84EDFC"/>
    <w:lvl w:ilvl="0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25787397">
    <w:abstractNumId w:val="3"/>
  </w:num>
  <w:num w:numId="2" w16cid:durableId="85658407">
    <w:abstractNumId w:val="12"/>
  </w:num>
  <w:num w:numId="3" w16cid:durableId="1553274366">
    <w:abstractNumId w:val="11"/>
  </w:num>
  <w:num w:numId="4" w16cid:durableId="567694685">
    <w:abstractNumId w:val="0"/>
  </w:num>
  <w:num w:numId="5" w16cid:durableId="1080367840">
    <w:abstractNumId w:val="2"/>
  </w:num>
  <w:num w:numId="6" w16cid:durableId="1043484534">
    <w:abstractNumId w:val="6"/>
  </w:num>
  <w:num w:numId="7" w16cid:durableId="529026186">
    <w:abstractNumId w:val="9"/>
  </w:num>
  <w:num w:numId="8" w16cid:durableId="1766654522">
    <w:abstractNumId w:val="1"/>
  </w:num>
  <w:num w:numId="9" w16cid:durableId="1978951585">
    <w:abstractNumId w:val="10"/>
  </w:num>
  <w:num w:numId="10" w16cid:durableId="1802840920">
    <w:abstractNumId w:val="13"/>
  </w:num>
  <w:num w:numId="11" w16cid:durableId="617033410">
    <w:abstractNumId w:val="14"/>
  </w:num>
  <w:num w:numId="12" w16cid:durableId="434599286">
    <w:abstractNumId w:val="5"/>
  </w:num>
  <w:num w:numId="13" w16cid:durableId="924265177">
    <w:abstractNumId w:val="4"/>
  </w:num>
  <w:num w:numId="14" w16cid:durableId="405492339">
    <w:abstractNumId w:val="7"/>
  </w:num>
  <w:num w:numId="15" w16cid:durableId="19896737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52"/>
    <w:rsid w:val="000036D6"/>
    <w:rsid w:val="00015DB9"/>
    <w:rsid w:val="000370CE"/>
    <w:rsid w:val="00054A95"/>
    <w:rsid w:val="000971ED"/>
    <w:rsid w:val="001216B8"/>
    <w:rsid w:val="00141A6A"/>
    <w:rsid w:val="001C2E42"/>
    <w:rsid w:val="001D7881"/>
    <w:rsid w:val="002718F8"/>
    <w:rsid w:val="003D564F"/>
    <w:rsid w:val="003E0774"/>
    <w:rsid w:val="004A4852"/>
    <w:rsid w:val="00505309"/>
    <w:rsid w:val="00534EAF"/>
    <w:rsid w:val="005761B0"/>
    <w:rsid w:val="00582BDB"/>
    <w:rsid w:val="005F1FD7"/>
    <w:rsid w:val="00660802"/>
    <w:rsid w:val="00713902"/>
    <w:rsid w:val="00814800"/>
    <w:rsid w:val="00824436"/>
    <w:rsid w:val="0082638C"/>
    <w:rsid w:val="00871FDA"/>
    <w:rsid w:val="0095423D"/>
    <w:rsid w:val="0097251E"/>
    <w:rsid w:val="00980E01"/>
    <w:rsid w:val="00A93AC8"/>
    <w:rsid w:val="00B22B85"/>
    <w:rsid w:val="00BD2171"/>
    <w:rsid w:val="00C97E1F"/>
    <w:rsid w:val="00CA689E"/>
    <w:rsid w:val="00D405C4"/>
    <w:rsid w:val="00D77FE2"/>
    <w:rsid w:val="00E24CB4"/>
    <w:rsid w:val="00EF4982"/>
    <w:rsid w:val="00F8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FB7F0D"/>
  <w15:chartTrackingRefBased/>
  <w15:docId w15:val="{019A838E-5F15-46A2-8188-42636507E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80E01"/>
  </w:style>
  <w:style w:type="paragraph" w:styleId="berschrift1">
    <w:name w:val="heading 1"/>
    <w:basedOn w:val="Standard"/>
    <w:next w:val="Standard"/>
    <w:link w:val="berschrift1Zchn"/>
    <w:uiPriority w:val="9"/>
    <w:qFormat/>
    <w:rsid w:val="004A48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A48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A48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A48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A48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A48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A48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A48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A48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A48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A48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A48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A485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A485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A485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A485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A485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A485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A48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A4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A48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A48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A48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A485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A485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A485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A48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A485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A4852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4A4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A4852"/>
  </w:style>
  <w:style w:type="paragraph" w:styleId="Fuzeile">
    <w:name w:val="footer"/>
    <w:basedOn w:val="Standard"/>
    <w:link w:val="FuzeileZchn"/>
    <w:uiPriority w:val="99"/>
    <w:unhideWhenUsed/>
    <w:rsid w:val="004A4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A4852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24CB4"/>
    <w:pPr>
      <w:spacing w:before="240" w:after="0" w:line="259" w:lineRule="auto"/>
      <w:outlineLvl w:val="9"/>
    </w:pPr>
    <w:rPr>
      <w:kern w:val="0"/>
      <w:sz w:val="32"/>
      <w:szCs w:val="32"/>
      <w:lang w:eastAsia="de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E24CB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24CB4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E24CB4"/>
    <w:rPr>
      <w:color w:val="467886" w:themeColor="hyperlink"/>
      <w:u w:val="single"/>
    </w:rPr>
  </w:style>
  <w:style w:type="paragraph" w:styleId="KeinLeerraum">
    <w:name w:val="No Spacing"/>
    <w:link w:val="KeinLeerraumZchn"/>
    <w:uiPriority w:val="1"/>
    <w:qFormat/>
    <w:rsid w:val="00E24CB4"/>
    <w:pPr>
      <w:spacing w:after="0" w:line="240" w:lineRule="auto"/>
    </w:pPr>
    <w:rPr>
      <w:rFonts w:eastAsiaTheme="minorEastAsia"/>
      <w:kern w:val="0"/>
      <w:sz w:val="22"/>
      <w:szCs w:val="22"/>
      <w:lang w:eastAsia="de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E24CB4"/>
    <w:rPr>
      <w:rFonts w:eastAsiaTheme="minorEastAsia"/>
      <w:kern w:val="0"/>
      <w:sz w:val="22"/>
      <w:szCs w:val="22"/>
      <w:lang w:eastAsia="de-CH"/>
      <w14:ligatures w14:val="none"/>
    </w:rPr>
  </w:style>
  <w:style w:type="paragraph" w:styleId="Beschriftung">
    <w:name w:val="caption"/>
    <w:basedOn w:val="Standard"/>
    <w:next w:val="Standard"/>
    <w:uiPriority w:val="35"/>
    <w:unhideWhenUsed/>
    <w:qFormat/>
    <w:rsid w:val="00141A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kumente\ZLIICT\DockerProjekt\DockerProjekt_Dokumentation_Dominik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3FBF5-FCF8-4495-8B3E-2B242AB28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DockerProjekt_Dokumentation_Dominik.dotx</Template>
  <TotalTime>0</TotalTime>
  <Pages>11</Pages>
  <Words>616</Words>
  <Characters>3881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Docker-projekt Dokumentation</vt:lpstr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Docker-Projekt Dokumentation</dc:title>
  <dc:subject>24.10.2025</dc:subject>
  <dc:creator>Dominik Scherrer</dc:creator>
  <cp:keywords/>
  <dc:description/>
  <cp:lastModifiedBy>Dominik Scherrer</cp:lastModifiedBy>
  <cp:revision>6</cp:revision>
  <dcterms:created xsi:type="dcterms:W3CDTF">2025-10-24T06:45:00Z</dcterms:created>
  <dcterms:modified xsi:type="dcterms:W3CDTF">2025-10-24T14:05:00Z</dcterms:modified>
</cp:coreProperties>
</file>